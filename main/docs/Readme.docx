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9B2360"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2B6E08">
                    <w:rPr>
                      <w:noProof/>
                    </w:rPr>
                    <w:t>10/26/2011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616328" w:rsidRDefault="00061BD8" w:rsidP="00061BD8">
      <w:pPr>
        <w:pStyle w:val="Heading2"/>
        <w:rPr>
          <w:noProof/>
        </w:rPr>
      </w:pPr>
      <w:r w:rsidRPr="00D54414">
        <w:t>Contents</w:t>
      </w:r>
      <w:r w:rsidR="009B2360">
        <w:fldChar w:fldCharType="begin"/>
      </w:r>
      <w:r>
        <w:instrText xml:space="preserve">  </w:instrText>
      </w:r>
      <w:r w:rsidR="009B2360">
        <w:fldChar w:fldCharType="end"/>
      </w:r>
      <w:r w:rsidR="009B2360" w:rsidRPr="00D54414">
        <w:rPr>
          <w:rFonts w:ascii="Arial" w:hAnsi="Arial" w:cs="Arial"/>
          <w:caps/>
          <w:sz w:val="20"/>
        </w:rPr>
        <w:fldChar w:fldCharType="begin"/>
      </w:r>
      <w:r w:rsidRPr="00D54414">
        <w:instrText xml:space="preserve"> TOC \h \z \t "Heading 3,2,pp Topic,1,PP Procedure start,3" </w:instrText>
      </w:r>
      <w:r w:rsidR="009B2360" w:rsidRPr="00D54414">
        <w:rPr>
          <w:rFonts w:ascii="Arial" w:hAnsi="Arial" w:cs="Arial"/>
          <w:caps/>
          <w:sz w:val="20"/>
        </w:rPr>
        <w:fldChar w:fldCharType="separate"/>
      </w:r>
    </w:p>
    <w:bookmarkStart w:id="0" w:name="_GoBack"/>
    <w:bookmarkEnd w:id="0"/>
    <w:p w:rsidR="00616328" w:rsidRDefault="00616328">
      <w:pPr>
        <w:pStyle w:val="TOC1"/>
        <w:tabs>
          <w:tab w:val="right" w:leader="dot" w:pos="8828"/>
        </w:tabs>
        <w:rPr>
          <w:noProof/>
          <w:lang w:bidi="ar-SA"/>
        </w:rPr>
      </w:pPr>
      <w:r w:rsidRPr="00336A87">
        <w:rPr>
          <w:rStyle w:val="Hyperlink"/>
          <w:noProof/>
        </w:rPr>
        <w:fldChar w:fldCharType="begin"/>
      </w:r>
      <w:r w:rsidRPr="00336A87">
        <w:rPr>
          <w:rStyle w:val="Hyperlink"/>
          <w:noProof/>
        </w:rPr>
        <w:instrText xml:space="preserve"> </w:instrText>
      </w:r>
      <w:r>
        <w:rPr>
          <w:noProof/>
        </w:rPr>
        <w:instrText>HYPERLINK \l "_Toc307410667"</w:instrText>
      </w:r>
      <w:r w:rsidRPr="00336A87">
        <w:rPr>
          <w:rStyle w:val="Hyperlink"/>
          <w:noProof/>
        </w:rPr>
        <w:instrText xml:space="preserve"> </w:instrText>
      </w:r>
      <w:r w:rsidRPr="00336A87">
        <w:rPr>
          <w:rStyle w:val="Hyperlink"/>
          <w:noProof/>
        </w:rPr>
      </w:r>
      <w:r w:rsidRPr="00336A87">
        <w:rPr>
          <w:rStyle w:val="Hyperlink"/>
          <w:noProof/>
        </w:rPr>
        <w:fldChar w:fldCharType="separate"/>
      </w:r>
      <w:r w:rsidRPr="00336A87">
        <w:rPr>
          <w:rStyle w:val="Hyperlink"/>
          <w:noProof/>
        </w:rPr>
        <w:t>Overview</w:t>
      </w:r>
      <w:r>
        <w:rPr>
          <w:noProof/>
          <w:webHidden/>
        </w:rPr>
        <w:tab/>
      </w:r>
      <w:r>
        <w:rPr>
          <w:noProof/>
          <w:webHidden/>
        </w:rPr>
        <w:fldChar w:fldCharType="begin"/>
      </w:r>
      <w:r>
        <w:rPr>
          <w:noProof/>
          <w:webHidden/>
        </w:rPr>
        <w:instrText xml:space="preserve"> PAGEREF _Toc307410667 \h </w:instrText>
      </w:r>
      <w:r>
        <w:rPr>
          <w:noProof/>
          <w:webHidden/>
        </w:rPr>
      </w:r>
      <w:r>
        <w:rPr>
          <w:noProof/>
          <w:webHidden/>
        </w:rPr>
        <w:fldChar w:fldCharType="separate"/>
      </w:r>
      <w:r>
        <w:rPr>
          <w:noProof/>
          <w:webHidden/>
        </w:rPr>
        <w:t>2</w:t>
      </w:r>
      <w:r>
        <w:rPr>
          <w:noProof/>
          <w:webHidden/>
        </w:rPr>
        <w:fldChar w:fldCharType="end"/>
      </w:r>
      <w:r w:rsidRPr="00336A87">
        <w:rPr>
          <w:rStyle w:val="Hyperlink"/>
          <w:noProof/>
        </w:rPr>
        <w:fldChar w:fldCharType="end"/>
      </w:r>
    </w:p>
    <w:p w:rsidR="00616328" w:rsidRDefault="00616328">
      <w:pPr>
        <w:pStyle w:val="TOC1"/>
        <w:tabs>
          <w:tab w:val="right" w:leader="dot" w:pos="8828"/>
        </w:tabs>
        <w:rPr>
          <w:noProof/>
          <w:lang w:bidi="ar-SA"/>
        </w:rPr>
      </w:pPr>
      <w:hyperlink w:anchor="_Toc307410668" w:history="1">
        <w:r w:rsidRPr="00336A87">
          <w:rPr>
            <w:rStyle w:val="Hyperlink"/>
            <w:noProof/>
          </w:rPr>
          <w:t>Get Started</w:t>
        </w:r>
        <w:r>
          <w:rPr>
            <w:noProof/>
            <w:webHidden/>
          </w:rPr>
          <w:tab/>
        </w:r>
        <w:r>
          <w:rPr>
            <w:noProof/>
            <w:webHidden/>
          </w:rPr>
          <w:fldChar w:fldCharType="begin"/>
        </w:r>
        <w:r>
          <w:rPr>
            <w:noProof/>
            <w:webHidden/>
          </w:rPr>
          <w:instrText xml:space="preserve"> PAGEREF _Toc307410668 \h </w:instrText>
        </w:r>
        <w:r>
          <w:rPr>
            <w:noProof/>
            <w:webHidden/>
          </w:rPr>
        </w:r>
        <w:r>
          <w:rPr>
            <w:noProof/>
            <w:webHidden/>
          </w:rPr>
          <w:fldChar w:fldCharType="separate"/>
        </w:r>
        <w:r>
          <w:rPr>
            <w:noProof/>
            <w:webHidden/>
          </w:rPr>
          <w:t>3</w:t>
        </w:r>
        <w:r>
          <w:rPr>
            <w:noProof/>
            <w:webHidden/>
          </w:rPr>
          <w:fldChar w:fldCharType="end"/>
        </w:r>
      </w:hyperlink>
    </w:p>
    <w:p w:rsidR="00616328" w:rsidRDefault="00616328">
      <w:pPr>
        <w:pStyle w:val="TOC3"/>
        <w:tabs>
          <w:tab w:val="right" w:leader="dot" w:pos="8828"/>
        </w:tabs>
        <w:rPr>
          <w:noProof/>
          <w:lang w:bidi="ar-SA"/>
        </w:rPr>
      </w:pPr>
      <w:hyperlink w:anchor="_Toc307410669" w:history="1">
        <w:r w:rsidRPr="00336A87">
          <w:rPr>
            <w:rStyle w:val="Hyperlink"/>
            <w:noProof/>
          </w:rPr>
          <w:t>Running the Setup</w:t>
        </w:r>
        <w:r>
          <w:rPr>
            <w:noProof/>
            <w:webHidden/>
          </w:rPr>
          <w:tab/>
        </w:r>
        <w:r>
          <w:rPr>
            <w:noProof/>
            <w:webHidden/>
          </w:rPr>
          <w:fldChar w:fldCharType="begin"/>
        </w:r>
        <w:r>
          <w:rPr>
            <w:noProof/>
            <w:webHidden/>
          </w:rPr>
          <w:instrText xml:space="preserve"> PAGEREF _Toc307410669 \h </w:instrText>
        </w:r>
        <w:r>
          <w:rPr>
            <w:noProof/>
            <w:webHidden/>
          </w:rPr>
        </w:r>
        <w:r>
          <w:rPr>
            <w:noProof/>
            <w:webHidden/>
          </w:rPr>
          <w:fldChar w:fldCharType="separate"/>
        </w:r>
        <w:r>
          <w:rPr>
            <w:noProof/>
            <w:webHidden/>
          </w:rPr>
          <w:t>3</w:t>
        </w:r>
        <w:r>
          <w:rPr>
            <w:noProof/>
            <w:webHidden/>
          </w:rPr>
          <w:fldChar w:fldCharType="end"/>
        </w:r>
      </w:hyperlink>
    </w:p>
    <w:p w:rsidR="00616328" w:rsidRDefault="00616328">
      <w:pPr>
        <w:pStyle w:val="TOC3"/>
        <w:tabs>
          <w:tab w:val="right" w:leader="dot" w:pos="8828"/>
        </w:tabs>
        <w:rPr>
          <w:noProof/>
          <w:lang w:bidi="ar-SA"/>
        </w:rPr>
      </w:pPr>
      <w:hyperlink w:anchor="_Toc307410670" w:history="1">
        <w:r w:rsidRPr="00336A87">
          <w:rPr>
            <w:rStyle w:val="Hyperlink"/>
            <w:noProof/>
          </w:rPr>
          <w:t>Running the Samples</w:t>
        </w:r>
        <w:r>
          <w:rPr>
            <w:noProof/>
            <w:webHidden/>
          </w:rPr>
          <w:tab/>
        </w:r>
        <w:r>
          <w:rPr>
            <w:noProof/>
            <w:webHidden/>
          </w:rPr>
          <w:fldChar w:fldCharType="begin"/>
        </w:r>
        <w:r>
          <w:rPr>
            <w:noProof/>
            <w:webHidden/>
          </w:rPr>
          <w:instrText xml:space="preserve"> PAGEREF _Toc307410670 \h </w:instrText>
        </w:r>
        <w:r>
          <w:rPr>
            <w:noProof/>
            <w:webHidden/>
          </w:rPr>
        </w:r>
        <w:r>
          <w:rPr>
            <w:noProof/>
            <w:webHidden/>
          </w:rPr>
          <w:fldChar w:fldCharType="separate"/>
        </w:r>
        <w:r>
          <w:rPr>
            <w:noProof/>
            <w:webHidden/>
          </w:rPr>
          <w:t>6</w:t>
        </w:r>
        <w:r>
          <w:rPr>
            <w:noProof/>
            <w:webHidden/>
          </w:rPr>
          <w:fldChar w:fldCharType="end"/>
        </w:r>
      </w:hyperlink>
    </w:p>
    <w:p w:rsidR="00616328" w:rsidRDefault="00616328">
      <w:pPr>
        <w:pStyle w:val="TOC1"/>
        <w:tabs>
          <w:tab w:val="right" w:leader="dot" w:pos="8828"/>
        </w:tabs>
        <w:rPr>
          <w:noProof/>
          <w:lang w:bidi="ar-SA"/>
        </w:rPr>
      </w:pPr>
      <w:hyperlink w:anchor="_Toc307410671" w:history="1">
        <w:r w:rsidRPr="00336A87">
          <w:rPr>
            <w:rStyle w:val="Hyperlink"/>
            <w:noProof/>
          </w:rPr>
          <w:t>The Solution</w:t>
        </w:r>
        <w:r>
          <w:rPr>
            <w:noProof/>
            <w:webHidden/>
          </w:rPr>
          <w:tab/>
        </w:r>
        <w:r>
          <w:rPr>
            <w:noProof/>
            <w:webHidden/>
          </w:rPr>
          <w:fldChar w:fldCharType="begin"/>
        </w:r>
        <w:r>
          <w:rPr>
            <w:noProof/>
            <w:webHidden/>
          </w:rPr>
          <w:instrText xml:space="preserve"> PAGEREF _Toc307410671 \h </w:instrText>
        </w:r>
        <w:r>
          <w:rPr>
            <w:noProof/>
            <w:webHidden/>
          </w:rPr>
        </w:r>
        <w:r>
          <w:rPr>
            <w:noProof/>
            <w:webHidden/>
          </w:rPr>
          <w:fldChar w:fldCharType="separate"/>
        </w:r>
        <w:r>
          <w:rPr>
            <w:noProof/>
            <w:webHidden/>
          </w:rPr>
          <w:t>17</w:t>
        </w:r>
        <w:r>
          <w:rPr>
            <w:noProof/>
            <w:webHidden/>
          </w:rPr>
          <w:fldChar w:fldCharType="end"/>
        </w:r>
      </w:hyperlink>
    </w:p>
    <w:p w:rsidR="00616328" w:rsidRDefault="00616328">
      <w:pPr>
        <w:pStyle w:val="TOC3"/>
        <w:tabs>
          <w:tab w:val="right" w:leader="dot" w:pos="8828"/>
        </w:tabs>
        <w:rPr>
          <w:noProof/>
          <w:lang w:bidi="ar-SA"/>
        </w:rPr>
      </w:pPr>
      <w:hyperlink w:anchor="_Toc307410672" w:history="1">
        <w:r w:rsidRPr="00336A87">
          <w:rPr>
            <w:rStyle w:val="Hyperlink"/>
            <w:noProof/>
          </w:rPr>
          <w:t>Solution Structure</w:t>
        </w:r>
        <w:r>
          <w:rPr>
            <w:noProof/>
            <w:webHidden/>
          </w:rPr>
          <w:tab/>
        </w:r>
        <w:r>
          <w:rPr>
            <w:noProof/>
            <w:webHidden/>
          </w:rPr>
          <w:fldChar w:fldCharType="begin"/>
        </w:r>
        <w:r>
          <w:rPr>
            <w:noProof/>
            <w:webHidden/>
          </w:rPr>
          <w:instrText xml:space="preserve"> PAGEREF _Toc307410672 \h </w:instrText>
        </w:r>
        <w:r>
          <w:rPr>
            <w:noProof/>
            <w:webHidden/>
          </w:rPr>
        </w:r>
        <w:r>
          <w:rPr>
            <w:noProof/>
            <w:webHidden/>
          </w:rPr>
          <w:fldChar w:fldCharType="separate"/>
        </w:r>
        <w:r>
          <w:rPr>
            <w:noProof/>
            <w:webHidden/>
          </w:rPr>
          <w:t>18</w:t>
        </w:r>
        <w:r>
          <w:rPr>
            <w:noProof/>
            <w:webHidden/>
          </w:rPr>
          <w:fldChar w:fldCharType="end"/>
        </w:r>
      </w:hyperlink>
    </w:p>
    <w:p w:rsidR="00616328" w:rsidRDefault="00616328">
      <w:pPr>
        <w:pStyle w:val="TOC1"/>
        <w:tabs>
          <w:tab w:val="right" w:leader="dot" w:pos="8828"/>
        </w:tabs>
        <w:rPr>
          <w:noProof/>
          <w:lang w:bidi="ar-SA"/>
        </w:rPr>
      </w:pPr>
      <w:hyperlink w:anchor="_Toc307410673" w:history="1">
        <w:r w:rsidRPr="00336A87">
          <w:rPr>
            <w:rStyle w:val="Hyperlink"/>
            <w:noProof/>
          </w:rPr>
          <w:t>Deployment</w:t>
        </w:r>
        <w:r>
          <w:rPr>
            <w:noProof/>
            <w:webHidden/>
          </w:rPr>
          <w:tab/>
        </w:r>
        <w:r>
          <w:rPr>
            <w:noProof/>
            <w:webHidden/>
          </w:rPr>
          <w:fldChar w:fldCharType="begin"/>
        </w:r>
        <w:r>
          <w:rPr>
            <w:noProof/>
            <w:webHidden/>
          </w:rPr>
          <w:instrText xml:space="preserve"> PAGEREF _Toc307410673 \h </w:instrText>
        </w:r>
        <w:r>
          <w:rPr>
            <w:noProof/>
            <w:webHidden/>
          </w:rPr>
        </w:r>
        <w:r>
          <w:rPr>
            <w:noProof/>
            <w:webHidden/>
          </w:rPr>
          <w:fldChar w:fldCharType="separate"/>
        </w:r>
        <w:r>
          <w:rPr>
            <w:noProof/>
            <w:webHidden/>
          </w:rPr>
          <w:t>22</w:t>
        </w:r>
        <w:r>
          <w:rPr>
            <w:noProof/>
            <w:webHidden/>
          </w:rPr>
          <w:fldChar w:fldCharType="end"/>
        </w:r>
      </w:hyperlink>
    </w:p>
    <w:p w:rsidR="00616328" w:rsidRDefault="00616328">
      <w:pPr>
        <w:pStyle w:val="TOC3"/>
        <w:tabs>
          <w:tab w:val="right" w:leader="dot" w:pos="8828"/>
        </w:tabs>
        <w:rPr>
          <w:noProof/>
          <w:lang w:bidi="ar-SA"/>
        </w:rPr>
      </w:pPr>
      <w:hyperlink w:anchor="_Toc307410674" w:history="1">
        <w:r w:rsidRPr="00336A87">
          <w:rPr>
            <w:rStyle w:val="Hyperlink"/>
            <w:noProof/>
          </w:rPr>
          <w:t>Creating an AppFabric Access Control Service Namespace</w:t>
        </w:r>
        <w:r>
          <w:rPr>
            <w:noProof/>
            <w:webHidden/>
          </w:rPr>
          <w:tab/>
        </w:r>
        <w:r>
          <w:rPr>
            <w:noProof/>
            <w:webHidden/>
          </w:rPr>
          <w:fldChar w:fldCharType="begin"/>
        </w:r>
        <w:r>
          <w:rPr>
            <w:noProof/>
            <w:webHidden/>
          </w:rPr>
          <w:instrText xml:space="preserve"> PAGEREF _Toc307410674 \h </w:instrText>
        </w:r>
        <w:r>
          <w:rPr>
            <w:noProof/>
            <w:webHidden/>
          </w:rPr>
        </w:r>
        <w:r>
          <w:rPr>
            <w:noProof/>
            <w:webHidden/>
          </w:rPr>
          <w:fldChar w:fldCharType="separate"/>
        </w:r>
        <w:r>
          <w:rPr>
            <w:noProof/>
            <w:webHidden/>
          </w:rPr>
          <w:t>23</w:t>
        </w:r>
        <w:r>
          <w:rPr>
            <w:noProof/>
            <w:webHidden/>
          </w:rPr>
          <w:fldChar w:fldCharType="end"/>
        </w:r>
      </w:hyperlink>
    </w:p>
    <w:p w:rsidR="00616328" w:rsidRDefault="00616328">
      <w:pPr>
        <w:pStyle w:val="TOC3"/>
        <w:tabs>
          <w:tab w:val="right" w:leader="dot" w:pos="8828"/>
        </w:tabs>
        <w:rPr>
          <w:noProof/>
          <w:lang w:bidi="ar-SA"/>
        </w:rPr>
      </w:pPr>
      <w:hyperlink w:anchor="_Toc307410675" w:history="1">
        <w:r w:rsidRPr="00336A87">
          <w:rPr>
            <w:rStyle w:val="Hyperlink"/>
            <w:noProof/>
          </w:rPr>
          <w:t>Preparing the Application for Deployment</w:t>
        </w:r>
        <w:r>
          <w:rPr>
            <w:noProof/>
            <w:webHidden/>
          </w:rPr>
          <w:tab/>
        </w:r>
        <w:r>
          <w:rPr>
            <w:noProof/>
            <w:webHidden/>
          </w:rPr>
          <w:fldChar w:fldCharType="begin"/>
        </w:r>
        <w:r>
          <w:rPr>
            <w:noProof/>
            <w:webHidden/>
          </w:rPr>
          <w:instrText xml:space="preserve"> PAGEREF _Toc307410675 \h </w:instrText>
        </w:r>
        <w:r>
          <w:rPr>
            <w:noProof/>
            <w:webHidden/>
          </w:rPr>
        </w:r>
        <w:r>
          <w:rPr>
            <w:noProof/>
            <w:webHidden/>
          </w:rPr>
          <w:fldChar w:fldCharType="separate"/>
        </w:r>
        <w:r>
          <w:rPr>
            <w:noProof/>
            <w:webHidden/>
          </w:rPr>
          <w:t>30</w:t>
        </w:r>
        <w:r>
          <w:rPr>
            <w:noProof/>
            <w:webHidden/>
          </w:rPr>
          <w:fldChar w:fldCharType="end"/>
        </w:r>
      </w:hyperlink>
    </w:p>
    <w:p w:rsidR="00616328" w:rsidRDefault="00616328">
      <w:pPr>
        <w:pStyle w:val="TOC3"/>
        <w:tabs>
          <w:tab w:val="right" w:leader="dot" w:pos="8828"/>
        </w:tabs>
        <w:rPr>
          <w:noProof/>
          <w:lang w:bidi="ar-SA"/>
        </w:rPr>
      </w:pPr>
      <w:hyperlink w:anchor="_Toc307410676" w:history="1">
        <w:r w:rsidRPr="00336A87">
          <w:rPr>
            <w:rStyle w:val="Hyperlink"/>
            <w:noProof/>
          </w:rPr>
          <w:t>Using the Automated Deployment Script</w:t>
        </w:r>
        <w:r>
          <w:rPr>
            <w:noProof/>
            <w:webHidden/>
          </w:rPr>
          <w:tab/>
        </w:r>
        <w:r>
          <w:rPr>
            <w:noProof/>
            <w:webHidden/>
          </w:rPr>
          <w:fldChar w:fldCharType="begin"/>
        </w:r>
        <w:r>
          <w:rPr>
            <w:noProof/>
            <w:webHidden/>
          </w:rPr>
          <w:instrText xml:space="preserve"> PAGEREF _Toc307410676 \h </w:instrText>
        </w:r>
        <w:r>
          <w:rPr>
            <w:noProof/>
            <w:webHidden/>
          </w:rPr>
        </w:r>
        <w:r>
          <w:rPr>
            <w:noProof/>
            <w:webHidden/>
          </w:rPr>
          <w:fldChar w:fldCharType="separate"/>
        </w:r>
        <w:r>
          <w:rPr>
            <w:noProof/>
            <w:webHidden/>
          </w:rPr>
          <w:t>38</w:t>
        </w:r>
        <w:r>
          <w:rPr>
            <w:noProof/>
            <w:webHidden/>
          </w:rPr>
          <w:fldChar w:fldCharType="end"/>
        </w:r>
      </w:hyperlink>
    </w:p>
    <w:p w:rsidR="004762F8" w:rsidRDefault="009B2360"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1" w:name="_Toc307410667"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1"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w:t>
      </w:r>
      <w:r w:rsidR="007C5E72">
        <w:t>the Toolkit</w:t>
      </w:r>
      <w:r>
        <w:t xml:space="preserve"> consists of </w:t>
      </w:r>
      <w:r w:rsidR="008318D0">
        <w:t xml:space="preserve">a generic game play service API, and </w:t>
      </w:r>
      <w:r w:rsidR="00BB1281">
        <w:t>two sample games that consume</w:t>
      </w:r>
      <w:r w:rsidR="00D32933">
        <w:t xml:space="preserve"> the operations exposed by the game service: </w:t>
      </w:r>
      <w:r w:rsidR="008318D0">
        <w:t>“Tic-Tac-Toe”</w:t>
      </w:r>
      <w:r w:rsidR="00D32933">
        <w:t xml:space="preserve"> a</w:t>
      </w:r>
      <w:r w:rsidR="00BB1281">
        <w:t>nd</w:t>
      </w:r>
      <w:r w:rsidR="00D32933">
        <w:t xml:space="preserve">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636C8">
        <w:t xml:space="preserve"> and for deploying it to Windows Azure.</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9C2559" w:rsidP="00CD245C">
      <w:pPr>
        <w:pStyle w:val="ppBulletList"/>
        <w:tabs>
          <w:tab w:val="clear" w:pos="1037"/>
          <w:tab w:val="num" w:pos="864"/>
        </w:tabs>
      </w:pPr>
      <w:hyperlink r:id="rId12"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331343" w:rsidRDefault="009C2559" w:rsidP="00331343">
      <w:pPr>
        <w:pStyle w:val="ppBulletList"/>
        <w:rPr>
          <w:noProof/>
        </w:rPr>
      </w:pPr>
      <w:hyperlink r:id="rId13" w:history="1">
        <w:r w:rsidR="00331343"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7F42D5">
        <w:rPr>
          <w:noProof/>
        </w:rPr>
        <w:t>, with ASP.NET f</w:t>
      </w:r>
      <w:r w:rsidR="009F55FE">
        <w:rPr>
          <w:noProof/>
        </w:rPr>
        <w:t>eature enabled</w:t>
      </w:r>
    </w:p>
    <w:p w:rsidR="0066389A" w:rsidRDefault="009C2559" w:rsidP="0066389A">
      <w:pPr>
        <w:pStyle w:val="ppBulletList"/>
        <w:rPr>
          <w:lang w:eastAsia="ko-KR"/>
        </w:rPr>
      </w:pPr>
      <w:hyperlink r:id="rId14"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9C2559" w:rsidP="00CD245C">
      <w:pPr>
        <w:pStyle w:val="ppBulletList"/>
      </w:pPr>
      <w:hyperlink r:id="rId15" w:history="1">
        <w:r w:rsidR="0066389A" w:rsidRPr="009F55FE">
          <w:rPr>
            <w:rStyle w:val="Hyperlink"/>
          </w:rPr>
          <w:t>Microsoft SQL Server 2008 (Express edition or greater)</w:t>
        </w:r>
      </w:hyperlink>
    </w:p>
    <w:p w:rsidR="0066389A" w:rsidRDefault="009C2559" w:rsidP="00CD245C">
      <w:pPr>
        <w:pStyle w:val="ppBulletList"/>
      </w:pPr>
      <w:hyperlink r:id="rId16" w:history="1">
        <w:r w:rsidR="00B636C8">
          <w:rPr>
            <w:rStyle w:val="Hyperlink"/>
          </w:rPr>
          <w:t>Windows Identity Foundation SDK 4.0</w:t>
        </w:r>
      </w:hyperlink>
    </w:p>
    <w:p w:rsidR="00B636C8" w:rsidRPr="00825983" w:rsidRDefault="009C2559" w:rsidP="00CD245C">
      <w:pPr>
        <w:pStyle w:val="ppBulletList"/>
        <w:rPr>
          <w:rStyle w:val="Hyperlink"/>
          <w:color w:val="auto"/>
          <w:u w:val="none"/>
        </w:rPr>
      </w:pPr>
      <w:hyperlink r:id="rId17" w:history="1">
        <w:r w:rsidR="00B636C8" w:rsidRPr="00B636C8">
          <w:rPr>
            <w:rStyle w:val="Hyperlink"/>
          </w:rPr>
          <w:t>Windows PowerShell 2.0</w:t>
        </w:r>
      </w:hyperlink>
    </w:p>
    <w:p w:rsidR="00825983" w:rsidRDefault="00825983" w:rsidP="00CD245C">
      <w:pPr>
        <w:pStyle w:val="ppBulletList"/>
      </w:pPr>
      <w:r w:rsidRPr="00825983">
        <w:t>An HTML 5 capable browser</w:t>
      </w:r>
      <w:r w:rsidR="00710138">
        <w:t xml:space="preserve"> </w:t>
      </w:r>
      <w:r>
        <w:t>– for example</w:t>
      </w:r>
      <w:r w:rsidR="007F42D5">
        <w:t>,</w:t>
      </w:r>
      <w:r>
        <w:t xml:space="preserve"> Internet Explorer 9</w:t>
      </w:r>
    </w:p>
    <w:p w:rsidR="007F42D5" w:rsidRDefault="007F42D5" w:rsidP="007F42D5">
      <w:pPr>
        <w:pStyle w:val="ppListEnd"/>
      </w:pPr>
    </w:p>
    <w:p w:rsidR="00CD245C" w:rsidRDefault="00CD245C" w:rsidP="00CD245C">
      <w:pPr>
        <w:pStyle w:val="Heading2"/>
      </w:pPr>
      <w:bookmarkStart w:id="2" w:name="_Toc288126532"/>
      <w:bookmarkStart w:id="3" w:name="_Toc290300726"/>
      <w:r w:rsidRPr="008D5E90">
        <w:t>Learn</w:t>
      </w:r>
      <w:r>
        <w:t>ing</w:t>
      </w:r>
      <w:r w:rsidRPr="008D5E90">
        <w:t xml:space="preserve"> more about the Windows Azure Platform</w:t>
      </w:r>
      <w:bookmarkEnd w:id="2"/>
      <w:bookmarkEnd w:id="3"/>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F5DBD">
        <w:t>,</w:t>
      </w:r>
      <w:r w:rsidR="008074FA">
        <w:t xml:space="preserve"> </w:t>
      </w:r>
      <w:r>
        <w:t>check these resources:</w:t>
      </w:r>
    </w:p>
    <w:p w:rsidR="00CD245C" w:rsidRDefault="008F5DBD" w:rsidP="00CD245C">
      <w:pPr>
        <w:pStyle w:val="ppBulletList"/>
        <w:ind w:left="1037" w:hanging="360"/>
      </w:pPr>
      <w:r>
        <w:t>Complete the h</w:t>
      </w:r>
      <w:r w:rsidR="00CD245C" w:rsidRPr="009E2D90">
        <w:t>ands-</w:t>
      </w:r>
      <w:r>
        <w:t>o</w:t>
      </w:r>
      <w:r w:rsidR="00CD245C" w:rsidRPr="009E2D90">
        <w:t xml:space="preserve">n Labs in the Windows Azure Platform Training Course online on </w:t>
      </w:r>
      <w:hyperlink r:id="rId18" w:history="1">
        <w:r w:rsidR="00CD245C" w:rsidRPr="009E2D90">
          <w:rPr>
            <w:rStyle w:val="Hyperlink"/>
          </w:rPr>
          <w:t>MSDN</w:t>
        </w:r>
      </w:hyperlink>
      <w:r w:rsidR="00CD245C"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9"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4" w:name="_Toc307410668"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4"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t xml:space="preserve">To get started with the </w:t>
      </w:r>
      <w:r w:rsidR="000B434C" w:rsidRPr="000B434C">
        <w:rPr>
          <w:rFonts w:eastAsia="Arial Unicode MS"/>
          <w:lang w:val="en-NZ" w:bidi="ar-SA"/>
        </w:rPr>
        <w:t>Windows Azure Toolkit for Social Games</w:t>
      </w:r>
      <w:r w:rsidR="007F42D5">
        <w:rPr>
          <w:rFonts w:eastAsia="Arial Unicode MS"/>
          <w:lang w:val="en-NZ" w:bidi="ar-SA"/>
        </w:rPr>
        <w:t>,</w:t>
      </w:r>
      <w:r w:rsidR="000B434C" w:rsidRPr="000B434C">
        <w:rPr>
          <w:rFonts w:eastAsia="Arial Unicode MS"/>
          <w:lang w:val="en-NZ" w:bidi="ar-SA"/>
        </w:rPr>
        <w:t xml:space="preserve">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7F42D5">
      <w:pPr>
        <w:pStyle w:val="ppProcedureStart"/>
      </w:pPr>
      <w:bookmarkStart w:id="5" w:name="_Toc307410669"/>
      <w:r w:rsidRPr="00EB1A15">
        <w:t xml:space="preserve">Running the </w:t>
      </w:r>
      <w:r>
        <w:t>Setup</w:t>
      </w:r>
      <w:bookmarkEnd w:id="5"/>
    </w:p>
    <w:p w:rsidR="00280BB1" w:rsidRDefault="00280BB1" w:rsidP="00280BB1">
      <w:pPr>
        <w:pStyle w:val="ppBodyText"/>
      </w:pPr>
      <w:r>
        <w:t xml:space="preserve">Before launching the application, you first need to verify that your computer is properly configured and has all the necessary software to build and use </w:t>
      </w:r>
      <w:r w:rsidR="007C5E72">
        <w:t>the Toolkit</w:t>
      </w:r>
      <w:r>
        <w:t>.</w:t>
      </w:r>
    </w:p>
    <w:p w:rsidR="008F3C8F" w:rsidRDefault="008F3C8F" w:rsidP="008F3C8F">
      <w:pPr>
        <w:pStyle w:val="ppNumberList"/>
      </w:pPr>
      <w:r>
        <w:t xml:space="preserve">Launch </w:t>
      </w:r>
      <w:r w:rsidRPr="009F1970">
        <w:rPr>
          <w:b/>
        </w:rPr>
        <w:t>Setup.exe</w:t>
      </w:r>
      <w:r>
        <w:t xml:space="preserve"> located in the root folder where you extracted the sample package. Notice that it requires administrator </w:t>
      </w:r>
      <w:r w:rsidRPr="009F1970">
        <w:rPr>
          <w:rFonts w:eastAsia="Times New Roman"/>
          <w:lang w:bidi="ar-SA"/>
        </w:rPr>
        <w:t>privileges</w:t>
      </w:r>
      <w:r>
        <w:t xml:space="preserve">. </w:t>
      </w:r>
    </w:p>
    <w:p w:rsidR="008F3C8F" w:rsidRDefault="008F3C8F" w:rsidP="00995869">
      <w:pPr>
        <w:pStyle w:val="ppNumberList"/>
      </w:pPr>
      <w:r>
        <w:t xml:space="preserve">When prompted, </w:t>
      </w:r>
      <w:proofErr w:type="gramStart"/>
      <w:r>
        <w:t xml:space="preserve">click </w:t>
      </w:r>
      <w:r w:rsidRPr="009F1970">
        <w:rPr>
          <w:b/>
        </w:rPr>
        <w:t>ACCEPT</w:t>
      </w:r>
      <w:proofErr w:type="gramEnd"/>
      <w:r>
        <w:t xml:space="preserve"> if you agree to the terms of the license; otherwise, you will be unable to proceed with the installation and use </w:t>
      </w:r>
      <w:r w:rsidR="007C5E72">
        <w:t>the Toolkit</w:t>
      </w:r>
      <w:r>
        <w:t>.</w:t>
      </w:r>
    </w:p>
    <w:p w:rsidR="008F3C8F" w:rsidRPr="008F3C8F" w:rsidRDefault="008F3C8F" w:rsidP="00995869">
      <w:pPr>
        <w:pStyle w:val="ppNumberList"/>
      </w:pPr>
      <w:r>
        <w:t xml:space="preserve">The next step involves checking your machine for the prerequisites. If you do not have the necessary configuration or dependencies, the dependency checker will either provide a link to download any required software or launch the Web Platform Installer to install the prerequisite for you. </w:t>
      </w:r>
      <w:r>
        <w:rPr>
          <w:rFonts w:eastAsia="Times New Roman"/>
          <w:lang w:bidi="ar-SA"/>
        </w:rPr>
        <w:t xml:space="preserve">After installing a missing dependency, click </w:t>
      </w:r>
      <w:r>
        <w:rPr>
          <w:rFonts w:eastAsia="Times New Roman"/>
          <w:b/>
          <w:lang w:bidi="ar-SA"/>
        </w:rPr>
        <w:t>Refresh</w:t>
      </w:r>
      <w:r>
        <w:rPr>
          <w:rFonts w:eastAsia="Times New Roman"/>
          <w:lang w:bidi="ar-SA"/>
        </w:rPr>
        <w:t xml:space="preserve"> to initiate the detection process again. </w:t>
      </w:r>
    </w:p>
    <w:p w:rsidR="00995869" w:rsidRDefault="00331343" w:rsidP="007B1E7C">
      <w:pPr>
        <w:pStyle w:val="ppFigureIndent"/>
        <w:rPr>
          <w:noProof/>
        </w:rPr>
      </w:pPr>
      <w:r>
        <w:rPr>
          <w:noProof/>
          <w:lang w:bidi="ar-SA"/>
        </w:rPr>
        <w:drawing>
          <wp:inline distT="0" distB="0" distL="0" distR="0">
            <wp:extent cx="5389200" cy="4042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5389200" cy="4042800"/>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1</w:t>
      </w:r>
      <w:r w:rsidR="009B2360">
        <w:fldChar w:fldCharType="end"/>
      </w:r>
    </w:p>
    <w:p w:rsidR="00995869" w:rsidRDefault="00995869" w:rsidP="00995869">
      <w:pPr>
        <w:pStyle w:val="ppFigureCaptionIndent"/>
      </w:pPr>
      <w:r>
        <w:lastRenderedPageBreak/>
        <w:t>Checking</w:t>
      </w:r>
      <w:r w:rsidR="008F3C8F">
        <w:t xml:space="preserve"> your system for prerequisites</w:t>
      </w:r>
    </w:p>
    <w:p w:rsidR="00517C2C" w:rsidRPr="00517C2C" w:rsidRDefault="00517C2C" w:rsidP="00517C2C">
      <w:pPr>
        <w:pStyle w:val="ppBodyTextIndent"/>
      </w:pPr>
    </w:p>
    <w:p w:rsidR="008F3C8F" w:rsidRPr="0041203A" w:rsidRDefault="008F3C8F" w:rsidP="008F3C8F">
      <w:pPr>
        <w:pStyle w:val="ppNoteIndent"/>
      </w:pPr>
      <w:r w:rsidRPr="0041203A">
        <w:rPr>
          <w:rFonts w:eastAsia="Times New Roman"/>
          <w:b/>
          <w:lang w:bidi="ar-SA"/>
        </w:rPr>
        <w:t>Note:</w:t>
      </w:r>
      <w:r>
        <w:rPr>
          <w:rFonts w:eastAsia="Times New Roman"/>
          <w:lang w:bidi="ar-SA"/>
        </w:rPr>
        <w:t xml:space="preserve"> B</w:t>
      </w:r>
      <w:r w:rsidRPr="0041203A">
        <w:rPr>
          <w:rFonts w:eastAsia="Times New Roman"/>
          <w:lang w:bidi="ar-SA"/>
        </w:rPr>
        <w:t xml:space="preserve">y default, </w:t>
      </w:r>
      <w:r>
        <w:rPr>
          <w:rFonts w:eastAsia="Times New Roman"/>
          <w:lang w:bidi="ar-SA"/>
        </w:rPr>
        <w:t>you</w:t>
      </w:r>
      <w:r w:rsidRPr="0041203A">
        <w:rPr>
          <w:rFonts w:eastAsia="Times New Roman"/>
          <w:lang w:bidi="ar-SA"/>
        </w:rPr>
        <w:t xml:space="preserve"> will not </w:t>
      </w:r>
      <w:r>
        <w:rPr>
          <w:rFonts w:eastAsia="Times New Roman"/>
          <w:lang w:bidi="ar-SA"/>
        </w:rPr>
        <w:t xml:space="preserve">be able </w:t>
      </w:r>
      <w:r w:rsidRPr="0041203A">
        <w:rPr>
          <w:rFonts w:eastAsia="Times New Roman"/>
          <w:lang w:bidi="ar-SA"/>
        </w:rPr>
        <w:t xml:space="preserve">to proceed with the </w:t>
      </w:r>
      <w:r>
        <w:rPr>
          <w:rFonts w:eastAsia="Times New Roman"/>
          <w:lang w:bidi="ar-SA"/>
        </w:rPr>
        <w:t>setup procedure</w:t>
      </w:r>
      <w:r w:rsidRPr="0041203A">
        <w:rPr>
          <w:rFonts w:eastAsia="Times New Roman"/>
          <w:lang w:bidi="ar-SA"/>
        </w:rPr>
        <w:t xml:space="preserve"> unless </w:t>
      </w:r>
      <w:r>
        <w:rPr>
          <w:rFonts w:eastAsia="Times New Roman"/>
          <w:lang w:bidi="ar-SA"/>
        </w:rPr>
        <w:t xml:space="preserve">the dependency checker has successfully verified </w:t>
      </w:r>
      <w:r w:rsidRPr="0041203A">
        <w:rPr>
          <w:rFonts w:eastAsia="Times New Roman"/>
          <w:lang w:bidi="ar-SA"/>
        </w:rPr>
        <w:t xml:space="preserve">every dependency. You can, however, instruct </w:t>
      </w:r>
      <w:r>
        <w:rPr>
          <w:rFonts w:eastAsia="Times New Roman"/>
          <w:lang w:bidi="ar-SA"/>
        </w:rPr>
        <w:t>it</w:t>
      </w:r>
      <w:r w:rsidRPr="0041203A">
        <w:rPr>
          <w:rFonts w:eastAsia="Times New Roman"/>
          <w:lang w:bidi="ar-SA"/>
        </w:rPr>
        <w:t xml:space="preserve"> to ignore a missing dependency by choosing the </w:t>
      </w:r>
      <w:r w:rsidRPr="0041203A">
        <w:rPr>
          <w:rFonts w:eastAsia="Times New Roman"/>
          <w:b/>
          <w:lang w:bidi="ar-SA"/>
        </w:rPr>
        <w:t>SKIP</w:t>
      </w:r>
      <w:r>
        <w:rPr>
          <w:rFonts w:eastAsia="Times New Roman"/>
          <w:lang w:bidi="ar-SA"/>
        </w:rPr>
        <w:t xml:space="preserve"> or the </w:t>
      </w:r>
      <w:r w:rsidRPr="00340B72">
        <w:rPr>
          <w:rFonts w:eastAsia="Times New Roman"/>
          <w:b/>
          <w:lang w:bidi="ar-SA"/>
        </w:rPr>
        <w:t>SKIP ALL</w:t>
      </w:r>
      <w:r>
        <w:rPr>
          <w:rFonts w:eastAsia="Times New Roman"/>
          <w:lang w:bidi="ar-SA"/>
        </w:rPr>
        <w:t xml:space="preserve"> option</w:t>
      </w:r>
      <w:r w:rsidRPr="0041203A">
        <w:rPr>
          <w:rFonts w:eastAsia="Times New Roman"/>
          <w:lang w:bidi="ar-SA"/>
        </w:rPr>
        <w:t>, but be aware that the sample might not run correctly if you do this. This opti</w:t>
      </w:r>
      <w:r>
        <w:rPr>
          <w:rFonts w:eastAsia="Times New Roman"/>
          <w:lang w:bidi="ar-SA"/>
        </w:rPr>
        <w:t>on is mainly used in cases where</w:t>
      </w:r>
      <w:r w:rsidRPr="0041203A">
        <w:rPr>
          <w:rFonts w:eastAsia="Times New Roman"/>
          <w:lang w:bidi="ar-SA"/>
        </w:rPr>
        <w:t xml:space="preserve"> a dependency </w:t>
      </w:r>
      <w:r>
        <w:rPr>
          <w:rFonts w:eastAsia="Times New Roman"/>
          <w:lang w:bidi="ar-SA"/>
        </w:rPr>
        <w:t>has been superseded by a more recent software package not contemplated in the original dependency scripts.</w:t>
      </w:r>
    </w:p>
    <w:p w:rsidR="008F3C8F" w:rsidRPr="00250528" w:rsidRDefault="008F3C8F" w:rsidP="008F3C8F">
      <w:pPr>
        <w:pStyle w:val="ppBodyTextIndent"/>
      </w:pPr>
    </w:p>
    <w:p w:rsidR="008F3C8F" w:rsidRDefault="008F3C8F" w:rsidP="00517C2C">
      <w:pPr>
        <w:pStyle w:val="ppNumberList"/>
      </w:pPr>
      <w:r w:rsidRPr="00B3110F">
        <w:rPr>
          <w:rFonts w:eastAsia="Times New Roman"/>
          <w:lang w:bidi="ar-SA"/>
        </w:rPr>
        <w:t xml:space="preserve">Once the detection process is complete and you have verified every prerequisite, click </w:t>
      </w:r>
      <w:r w:rsidRPr="00B3110F">
        <w:rPr>
          <w:rFonts w:eastAsia="Times New Roman"/>
          <w:b/>
          <w:lang w:bidi="ar-SA"/>
        </w:rPr>
        <w:t>Next</w:t>
      </w:r>
      <w:r w:rsidRPr="00B3110F">
        <w:rPr>
          <w:rFonts w:eastAsia="Times New Roman"/>
          <w:lang w:bidi="ar-SA"/>
        </w:rPr>
        <w:t xml:space="preserve"> to launch the setup script. </w:t>
      </w:r>
      <w:r w:rsidR="00331343">
        <w:rPr>
          <w:rFonts w:eastAsia="Times New Roman"/>
          <w:lang w:bidi="ar-SA"/>
        </w:rPr>
        <w:t xml:space="preserve">The script will prompt you to complete the </w:t>
      </w:r>
      <w:r w:rsidR="00331343" w:rsidRPr="004046AC">
        <w:rPr>
          <w:rFonts w:eastAsia="Times New Roman"/>
          <w:b/>
          <w:lang w:bidi="ar-SA"/>
        </w:rPr>
        <w:t>Configuration.xml</w:t>
      </w:r>
      <w:r w:rsidR="00331343">
        <w:rPr>
          <w:rFonts w:eastAsia="Times New Roman"/>
          <w:lang w:bidi="ar-SA"/>
        </w:rPr>
        <w:t xml:space="preserve"> file, which allows you to customize th</w:t>
      </w:r>
      <w:r w:rsidR="007F42D5">
        <w:rPr>
          <w:rFonts w:eastAsia="Times New Roman"/>
          <w:lang w:bidi="ar-SA"/>
        </w:rPr>
        <w:t xml:space="preserve">e database used by </w:t>
      </w:r>
      <w:r w:rsidR="007C5E72">
        <w:rPr>
          <w:rFonts w:eastAsia="Times New Roman"/>
          <w:lang w:bidi="ar-SA"/>
        </w:rPr>
        <w:t>the Toolkit</w:t>
      </w:r>
      <w:r w:rsidR="007F42D5">
        <w:rPr>
          <w:rFonts w:eastAsia="Times New Roman"/>
          <w:lang w:bidi="ar-SA"/>
        </w:rPr>
        <w:t xml:space="preserve">, among other settings that you will use when deploying the sample application to Windows Azure. </w:t>
      </w:r>
      <w:r w:rsidR="00331343">
        <w:rPr>
          <w:rFonts w:eastAsia="Times New Roman"/>
          <w:lang w:bidi="ar-SA"/>
        </w:rPr>
        <w:t xml:space="preserve">You may leave the file unchanged to use </w:t>
      </w:r>
      <w:r w:rsidR="004046AC">
        <w:rPr>
          <w:rFonts w:eastAsia="Times New Roman"/>
          <w:lang w:bidi="ar-SA"/>
        </w:rPr>
        <w:t xml:space="preserve">the default local </w:t>
      </w:r>
      <w:r w:rsidR="00331343">
        <w:rPr>
          <w:rFonts w:eastAsia="Times New Roman"/>
          <w:lang w:bidi="ar-SA"/>
        </w:rPr>
        <w:t>instance of SQL Server Express.</w:t>
      </w:r>
    </w:p>
    <w:p w:rsidR="006C1070" w:rsidRDefault="002B6E08" w:rsidP="006E6C3E">
      <w:pPr>
        <w:pStyle w:val="ppFigureIndent"/>
      </w:pPr>
      <w:r>
        <w:rPr>
          <w:noProof/>
          <w:lang w:bidi="ar-SA"/>
        </w:rPr>
        <w:drawing>
          <wp:inline distT="0" distB="0" distL="0" distR="0" wp14:anchorId="578C4EF5" wp14:editId="73EE2879">
            <wp:extent cx="5389200" cy="342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89200" cy="3427200"/>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2</w:t>
      </w:r>
      <w:r w:rsidR="009B2360">
        <w:fldChar w:fldCharType="end"/>
      </w:r>
    </w:p>
    <w:p w:rsidR="006C1070" w:rsidRDefault="00331343" w:rsidP="006C1070">
      <w:pPr>
        <w:pStyle w:val="ppFigureCaptionIndent"/>
      </w:pPr>
      <w:r>
        <w:t>Running the setup script</w:t>
      </w:r>
    </w:p>
    <w:p w:rsidR="00331343" w:rsidRPr="00331343" w:rsidRDefault="00331343" w:rsidP="00331343">
      <w:pPr>
        <w:pStyle w:val="ppBodyTextIndent"/>
      </w:pPr>
    </w:p>
    <w:p w:rsidR="00DD55BF" w:rsidRDefault="00DD55BF" w:rsidP="00331343">
      <w:pPr>
        <w:pStyle w:val="ppBodyTextIndent"/>
      </w:pPr>
      <w:r>
        <w:t xml:space="preserve">The setup script configures </w:t>
      </w:r>
      <w:r w:rsidR="007C5E72">
        <w:t>the Toolkit</w:t>
      </w:r>
      <w:r>
        <w:t xml:space="preserve"> to run locally using the compute emulator. It </w:t>
      </w:r>
      <w:r w:rsidRPr="00DD4BCB">
        <w:t>create</w:t>
      </w:r>
      <w:r>
        <w:t>s</w:t>
      </w:r>
      <w:r w:rsidRPr="00DD4BCB">
        <w:t xml:space="preserve"> a </w:t>
      </w:r>
      <w:proofErr w:type="spellStart"/>
      <w:r w:rsidRPr="008F3C8F">
        <w:rPr>
          <w:i/>
        </w:rPr>
        <w:t>SocialGames</w:t>
      </w:r>
      <w:proofErr w:type="spellEnd"/>
      <w:r w:rsidRPr="00DD4BCB">
        <w:t xml:space="preserve"> database </w:t>
      </w:r>
      <w:r w:rsidR="007F42D5">
        <w:t>in</w:t>
      </w:r>
      <w:r w:rsidRPr="00DD4BCB">
        <w:t xml:space="preserve"> your local SQL Express server instance (.\</w:t>
      </w:r>
      <w:proofErr w:type="spellStart"/>
      <w:r w:rsidRPr="00DD4BCB">
        <w:t>SQLExpress</w:t>
      </w:r>
      <w:proofErr w:type="spellEnd"/>
      <w:r w:rsidRPr="00DD4BCB">
        <w:t xml:space="preserve">), </w:t>
      </w:r>
      <w:r>
        <w:t>and</w:t>
      </w:r>
      <w:r w:rsidRPr="00DD4BCB">
        <w:t xml:space="preserve"> </w:t>
      </w:r>
      <w:r w:rsidR="007F42D5">
        <w:t xml:space="preserve">using </w:t>
      </w:r>
      <w:r w:rsidRPr="00DD4BCB">
        <w:t xml:space="preserve">Windows Authentication to connect. </w:t>
      </w:r>
      <w:r>
        <w:t>T</w:t>
      </w:r>
      <w:r w:rsidRPr="00DD4BCB">
        <w:t xml:space="preserve">o use </w:t>
      </w:r>
      <w:r>
        <w:t>a different</w:t>
      </w:r>
      <w:r w:rsidRPr="00DD4BCB">
        <w:t xml:space="preserve"> </w:t>
      </w:r>
      <w:r>
        <w:t xml:space="preserve">database server </w:t>
      </w:r>
      <w:r w:rsidRPr="00DD4BCB">
        <w:t xml:space="preserve">instance </w:t>
      </w:r>
      <w:r w:rsidRPr="00DD4BCB">
        <w:lastRenderedPageBreak/>
        <w:t xml:space="preserve">for </w:t>
      </w:r>
      <w:r w:rsidR="007C5E72">
        <w:t>the Toolkit</w:t>
      </w:r>
      <w:r w:rsidRPr="00DD4BCB">
        <w:t xml:space="preserve">, </w:t>
      </w:r>
      <w:r>
        <w:t>open</w:t>
      </w:r>
      <w:r w:rsidRPr="00DD4BCB">
        <w:t xml:space="preserve"> the </w:t>
      </w:r>
      <w:r w:rsidRPr="00DD4BCB">
        <w:rPr>
          <w:b/>
        </w:rPr>
        <w:t>Configuration.xml</w:t>
      </w:r>
      <w:r w:rsidRPr="00DD4BCB">
        <w:t xml:space="preserve"> file, </w:t>
      </w:r>
      <w:r>
        <w:t xml:space="preserve">which is located inside </w:t>
      </w:r>
      <w:r w:rsidRPr="00DD4BCB">
        <w:t>the root folder of this package,</w:t>
      </w:r>
      <w:r>
        <w:t xml:space="preserve"> find the </w:t>
      </w:r>
      <w:r w:rsidRPr="00041F2D">
        <w:rPr>
          <w:b/>
        </w:rPr>
        <w:t>Database</w:t>
      </w:r>
      <w:r>
        <w:t xml:space="preserve"> section, and update the </w:t>
      </w:r>
      <w:proofErr w:type="spellStart"/>
      <w:r w:rsidRPr="008F3C8F">
        <w:rPr>
          <w:b/>
        </w:rPr>
        <w:t>ServerName</w:t>
      </w:r>
      <w:proofErr w:type="spellEnd"/>
      <w:r>
        <w:t xml:space="preserve"> setting to point to the correct SQL Server or SQL Azure instance. Similarly, configure the </w:t>
      </w:r>
      <w:proofErr w:type="spellStart"/>
      <w:r w:rsidRPr="00041F2D">
        <w:rPr>
          <w:b/>
        </w:rPr>
        <w:t>DatabaseName</w:t>
      </w:r>
      <w:proofErr w:type="spellEnd"/>
      <w:r>
        <w:t xml:space="preserve"> setting to use a different database</w:t>
      </w:r>
      <w:r w:rsidRPr="00DD4BCB">
        <w:t>.</w:t>
      </w:r>
      <w:r>
        <w:t xml:space="preserve"> </w:t>
      </w:r>
    </w:p>
    <w:p w:rsidR="00DD55BF" w:rsidRPr="00F71FE3" w:rsidRDefault="00DD55BF" w:rsidP="00331343">
      <w:pPr>
        <w:pStyle w:val="ppBodyTextIndent"/>
      </w:pPr>
      <w:r>
        <w:t>After changing the settings, please run the setup again.</w:t>
      </w:r>
    </w:p>
    <w:p w:rsidR="00DD55BF" w:rsidRDefault="00DD55BF" w:rsidP="00331343">
      <w:pPr>
        <w:pStyle w:val="ppFigureIndent"/>
      </w:pPr>
      <w:r>
        <w:rPr>
          <w:noProof/>
          <w:lang w:bidi="ar-SA"/>
        </w:rPr>
        <w:drawing>
          <wp:inline distT="0" distB="0" distL="0" distR="0">
            <wp:extent cx="5352381" cy="293333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352381" cy="2933334"/>
                    </a:xfrm>
                    <a:prstGeom prst="rect">
                      <a:avLst/>
                    </a:prstGeom>
                  </pic:spPr>
                </pic:pic>
              </a:graphicData>
            </a:graphic>
          </wp:inline>
        </w:drawing>
      </w:r>
    </w:p>
    <w:p w:rsidR="00DD55BF" w:rsidRDefault="00DD55BF" w:rsidP="00331343">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w:t>
      </w:r>
      <w:r w:rsidR="009B2360">
        <w:fldChar w:fldCharType="end"/>
      </w:r>
    </w:p>
    <w:p w:rsidR="00DD55BF" w:rsidRPr="00041F2D" w:rsidRDefault="00DD55BF" w:rsidP="00331343">
      <w:pPr>
        <w:pStyle w:val="ppFigureCaptionIndent"/>
      </w:pPr>
      <w:r>
        <w:t>Configuring database settings</w:t>
      </w:r>
    </w:p>
    <w:p w:rsidR="00DD55BF" w:rsidRDefault="00DD55BF" w:rsidP="00DD55BF">
      <w:pPr>
        <w:pStyle w:val="ppBodyTextIndent"/>
        <w:numPr>
          <w:ilvl w:val="0"/>
          <w:numId w:val="0"/>
        </w:numPr>
        <w:ind w:left="720"/>
      </w:pPr>
    </w:p>
    <w:p w:rsidR="00DD55BF" w:rsidRPr="00041F2D" w:rsidRDefault="00DD55BF" w:rsidP="00331343">
      <w:pPr>
        <w:pStyle w:val="ppNoteIndent"/>
        <w:rPr>
          <w:b/>
        </w:rPr>
      </w:pPr>
      <w:r w:rsidRPr="00041F2D">
        <w:rPr>
          <w:b/>
        </w:rPr>
        <w:t xml:space="preserve">Note: </w:t>
      </w:r>
      <w:r>
        <w:t xml:space="preserve">The </w:t>
      </w:r>
      <w:proofErr w:type="spellStart"/>
      <w:r w:rsidRPr="00041F2D">
        <w:rPr>
          <w:b/>
        </w:rPr>
        <w:t>UserName</w:t>
      </w:r>
      <w:proofErr w:type="spellEnd"/>
      <w:r>
        <w:t xml:space="preserve"> and </w:t>
      </w:r>
      <w:r w:rsidRPr="00041F2D">
        <w:rPr>
          <w:b/>
        </w:rPr>
        <w:t>Password</w:t>
      </w:r>
      <w:r>
        <w:t xml:space="preserve"> settings are not required when using integrated authentication.  The </w:t>
      </w:r>
      <w:r w:rsidRPr="00041F2D">
        <w:rPr>
          <w:b/>
        </w:rPr>
        <w:t>Location</w:t>
      </w:r>
      <w:r>
        <w:t xml:space="preserve"> setting is only used when creating a new SQL Azure database server when deploying to Windows Azure.</w:t>
      </w:r>
    </w:p>
    <w:p w:rsidR="00331343" w:rsidRDefault="00331343" w:rsidP="002B53C2">
      <w:pPr>
        <w:pStyle w:val="ppBodyTextIndent"/>
      </w:pPr>
    </w:p>
    <w:p w:rsidR="00041F2D" w:rsidRDefault="00331343" w:rsidP="00331343">
      <w:pPr>
        <w:pStyle w:val="ppNumberList"/>
      </w:pPr>
      <w:r>
        <w:t xml:space="preserve">Once the setup script has completed its execution, click </w:t>
      </w:r>
      <w:r w:rsidRPr="00331343">
        <w:rPr>
          <w:b/>
        </w:rPr>
        <w:t>Close</w:t>
      </w:r>
      <w:r>
        <w:t xml:space="preserve"> </w:t>
      </w:r>
      <w:r w:rsidR="007F42D5">
        <w:t xml:space="preserve">to exit the </w:t>
      </w:r>
      <w:r>
        <w:t>dependency checker.</w:t>
      </w:r>
    </w:p>
    <w:p w:rsidR="00331343" w:rsidRDefault="00331343" w:rsidP="00331343">
      <w:pPr>
        <w:pStyle w:val="ppFigureIndent"/>
        <w:keepNext/>
      </w:pPr>
      <w:r>
        <w:rPr>
          <w:noProof/>
          <w:lang w:bidi="ar-SA"/>
        </w:rPr>
        <w:lastRenderedPageBreak/>
        <w:drawing>
          <wp:inline distT="0" distB="0" distL="0" distR="0">
            <wp:extent cx="5612130" cy="4208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612130" cy="4208780"/>
                    </a:xfrm>
                    <a:prstGeom prst="rect">
                      <a:avLst/>
                    </a:prstGeom>
                  </pic:spPr>
                </pic:pic>
              </a:graphicData>
            </a:graphic>
          </wp:inline>
        </w:drawing>
      </w:r>
    </w:p>
    <w:p w:rsidR="00331343" w:rsidRDefault="00331343" w:rsidP="00331343">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4</w:t>
      </w:r>
      <w:r w:rsidR="009B2360">
        <w:fldChar w:fldCharType="end"/>
      </w:r>
    </w:p>
    <w:p w:rsidR="00331343" w:rsidRPr="00331343" w:rsidRDefault="00331343" w:rsidP="00331343">
      <w:pPr>
        <w:pStyle w:val="ppFigureCaptionIndent"/>
      </w:pPr>
      <w:r>
        <w:t>Completing the setup</w:t>
      </w:r>
    </w:p>
    <w:p w:rsidR="00331343" w:rsidRDefault="00331343" w:rsidP="00331343">
      <w:pPr>
        <w:pStyle w:val="ppListEnd"/>
      </w:pPr>
    </w:p>
    <w:p w:rsidR="00331343" w:rsidRPr="00331343" w:rsidRDefault="00331343" w:rsidP="00331343">
      <w:pPr>
        <w:pStyle w:val="ppBodyText"/>
      </w:pPr>
    </w:p>
    <w:p w:rsidR="00D17267" w:rsidRDefault="00D17267" w:rsidP="00AD6F01">
      <w:pPr>
        <w:pStyle w:val="ppProcedureStart"/>
      </w:pPr>
      <w:bookmarkStart w:id="6" w:name="_Toc307410670"/>
      <w:r w:rsidRPr="00EB1A15">
        <w:t>Running the Sample</w:t>
      </w:r>
      <w:r w:rsidR="000A2CC4">
        <w:t>s</w:t>
      </w:r>
      <w:bookmarkEnd w:id="6"/>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rsidR="00996216">
        <w:t xml:space="preserve"> project is selected as the s</w:t>
      </w:r>
      <w:r>
        <w:t>tart</w:t>
      </w:r>
      <w:r w:rsidR="00996216">
        <w:t>-u</w:t>
      </w:r>
      <w:r>
        <w:t xml:space="preserve">p project (shown in </w:t>
      </w:r>
      <w:r w:rsidRPr="00E83534">
        <w:rPr>
          <w:b/>
        </w:rPr>
        <w:t>bold</w:t>
      </w:r>
      <w:r>
        <w:t>).</w:t>
      </w:r>
    </w:p>
    <w:p w:rsidR="00D17267" w:rsidRDefault="00042C24" w:rsidP="00D17267">
      <w:pPr>
        <w:pStyle w:val="ppFigureIndent"/>
      </w:pPr>
      <w:r w:rsidRPr="00042C24">
        <w:rPr>
          <w:noProof/>
          <w:lang w:bidi="ar-SA"/>
        </w:rPr>
        <w:lastRenderedPageBreak/>
        <w:drawing>
          <wp:inline distT="0" distB="0" distL="0" distR="0">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5</w:t>
      </w:r>
      <w:r w:rsidR="009B2360">
        <w:fldChar w:fldCharType="end"/>
      </w:r>
    </w:p>
    <w:p w:rsidR="00D17267" w:rsidRDefault="00996216" w:rsidP="00D17267">
      <w:pPr>
        <w:pStyle w:val="ppFigureCaptionIndent"/>
      </w:pPr>
      <w:r>
        <w:t xml:space="preserve">Solution Explorer showing the </w:t>
      </w:r>
      <w:proofErr w:type="spellStart"/>
      <w:r>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5" w:history="1">
        <w:r w:rsidR="00FA2B27" w:rsidRPr="00D32900">
          <w:rPr>
            <w:rStyle w:val="Hyperlink"/>
          </w:rPr>
          <w:t>http://127.0.0.1:81/</w:t>
        </w:r>
      </w:hyperlink>
      <w:r w:rsidR="00FA2B27">
        <w:t xml:space="preserve"> and show</w:t>
      </w:r>
      <w:r w:rsidR="001740E4">
        <w:t xml:space="preserve"> </w:t>
      </w:r>
      <w:r w:rsidR="00FA2B27">
        <w:t xml:space="preserve">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6</w:t>
      </w:r>
      <w:r w:rsidR="009B2360">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w:t>
      </w:r>
      <w:r w:rsidRPr="00801BEC">
        <w:rPr>
          <w:b/>
        </w:rPr>
        <w:t>Log On</w:t>
      </w:r>
      <w:r>
        <w:t xml:space="preserve"> to authenticate. You will be redirected to the login page.</w:t>
      </w:r>
    </w:p>
    <w:p w:rsidR="00DB0B78" w:rsidRDefault="001740E4" w:rsidP="00D17267">
      <w:pPr>
        <w:pStyle w:val="ppNumberList"/>
      </w:pPr>
      <w:r>
        <w:t>Sign</w:t>
      </w:r>
      <w:r w:rsidR="004731AA">
        <w:t xml:space="preserve"> </w:t>
      </w:r>
      <w:r w:rsidR="00AC6ADC">
        <w:t xml:space="preserve">in </w:t>
      </w:r>
      <w:r>
        <w:t>using</w:t>
      </w:r>
      <w:r w:rsidR="00AC6ADC">
        <w:t xml:space="preserve"> </w:t>
      </w:r>
      <w:r w:rsidR="004731AA">
        <w:t xml:space="preserve">your </w:t>
      </w:r>
      <w:r w:rsidR="00AC6ADC">
        <w:t>Windows Live I</w:t>
      </w:r>
      <w:r w:rsidR="004731AA">
        <w:t>D</w:t>
      </w:r>
      <w:r w:rsidR="00AC6ADC">
        <w:t xml:space="preserve"> or Facebook:</w:t>
      </w:r>
    </w:p>
    <w:p w:rsidR="00AC6ADC" w:rsidRDefault="00193B9D" w:rsidP="005E6602">
      <w:pPr>
        <w:pStyle w:val="ppFigureIndent"/>
      </w:pPr>
      <w:r w:rsidRPr="00193B9D">
        <w:rPr>
          <w:noProof/>
          <w:lang w:bidi="ar-SA"/>
        </w:rPr>
        <w:lastRenderedPageBreak/>
        <w:drawing>
          <wp:inline distT="0" distB="0" distL="0" distR="0">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7</w:t>
      </w:r>
      <w:r w:rsidR="009B2360">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w:t>
      </w:r>
      <w:r w:rsidR="007F42D5">
        <w:t>,</w:t>
      </w:r>
      <w:r>
        <w:t xml:space="preserve"> you can do so</w:t>
      </w:r>
      <w:r w:rsidR="007F42D5">
        <w:t xml:space="preserve"> </w:t>
      </w:r>
      <w:r>
        <w:t xml:space="preserve">by updating the settings in the </w:t>
      </w:r>
      <w:proofErr w:type="spellStart"/>
      <w:r w:rsidRPr="004731AA">
        <w:rPr>
          <w:b/>
        </w:rPr>
        <w:t>Web.config</w:t>
      </w:r>
      <w:proofErr w:type="spellEnd"/>
      <w:r>
        <w:t xml:space="preserve"> file </w:t>
      </w:r>
      <w:r w:rsidR="008B7036">
        <w:t xml:space="preserve">of the </w:t>
      </w:r>
      <w:proofErr w:type="spellStart"/>
      <w:r w:rsidRPr="004731AA">
        <w:rPr>
          <w:b/>
        </w:rPr>
        <w:t>SocialGames.</w:t>
      </w:r>
      <w:r w:rsidR="008B7036" w:rsidRPr="004731AA">
        <w:rPr>
          <w:b/>
        </w:rPr>
        <w:t>Web</w:t>
      </w:r>
      <w:proofErr w:type="spellEnd"/>
      <w:r w:rsidR="008B7036">
        <w:t xml:space="preserve"> project</w:t>
      </w:r>
      <w:r>
        <w:t xml:space="preserve"> and the </w:t>
      </w:r>
      <w:proofErr w:type="spellStart"/>
      <w:r w:rsidRPr="004731AA">
        <w:rPr>
          <w:b/>
        </w:rPr>
        <w:t>ServiceConfiguration.cscfg</w:t>
      </w:r>
      <w:proofErr w:type="spellEnd"/>
      <w:r>
        <w:t xml:space="preserve"> file </w:t>
      </w:r>
      <w:r w:rsidR="00042C24">
        <w:t xml:space="preserve">in </w:t>
      </w:r>
      <w:proofErr w:type="spellStart"/>
      <w:r w:rsidR="00042C24" w:rsidRPr="004731AA">
        <w:rPr>
          <w:b/>
        </w:rPr>
        <w:t>SocialGames.Cloud</w:t>
      </w:r>
      <w:proofErr w:type="spellEnd"/>
      <w:r>
        <w:t>.</w:t>
      </w:r>
    </w:p>
    <w:p w:rsidR="008B7036" w:rsidRDefault="008B7036" w:rsidP="008D27EE">
      <w:pPr>
        <w:pStyle w:val="ppBodyTextIndent"/>
      </w:pPr>
    </w:p>
    <w:p w:rsidR="00801BEC" w:rsidRDefault="00801BEC" w:rsidP="00801BEC">
      <w:pPr>
        <w:pStyle w:val="ppNumberList"/>
      </w:pPr>
      <w:r>
        <w:t xml:space="preserve">Click </w:t>
      </w:r>
      <w:r>
        <w:rPr>
          <w:b/>
        </w:rPr>
        <w:t>Profile</w:t>
      </w:r>
      <w:r>
        <w:t xml:space="preserve"> </w:t>
      </w:r>
      <w:r w:rsidR="004731AA">
        <w:t>and c</w:t>
      </w:r>
      <w:r>
        <w:t>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8</w:t>
      </w:r>
      <w:r w:rsidR="009B2360">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w:t>
      </w:r>
      <w:r w:rsidR="004731AA">
        <w:t>with</w:t>
      </w:r>
      <w:r>
        <w:t xml:space="preserve">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back to the Tic</w:t>
      </w:r>
      <w:r w:rsidR="001740E4">
        <w:t>-</w:t>
      </w:r>
      <w:r w:rsidR="00193B9D">
        <w:t>Tac</w:t>
      </w:r>
      <w:r w:rsidR="001740E4">
        <w:t>-</w:t>
      </w:r>
      <w:r w:rsidR="00193B9D">
        <w:t xml:space="preserve">Toe </w:t>
      </w:r>
      <w:r>
        <w:t xml:space="preserve">invite page. </w:t>
      </w:r>
      <w:r w:rsidR="009423D9">
        <w:t xml:space="preserve">Copy the invite </w:t>
      </w:r>
      <w:r w:rsidR="00DD5190">
        <w:t>URL</w:t>
      </w:r>
      <w:r w:rsidR="009423D9">
        <w:t xml:space="preserve"> </w:t>
      </w:r>
      <w:r w:rsidR="001740E4">
        <w:t>shown on</w:t>
      </w:r>
      <w:r w:rsidR="009423D9">
        <w:t xml:space="preserve"> the screen.</w:t>
      </w:r>
    </w:p>
    <w:p w:rsidR="009423D9" w:rsidRDefault="00F16214" w:rsidP="005E6602">
      <w:pPr>
        <w:pStyle w:val="ppFigureIndent"/>
      </w:pPr>
      <w:r w:rsidRPr="00F16214">
        <w:rPr>
          <w:noProof/>
          <w:lang w:bidi="ar-SA"/>
        </w:rPr>
        <w:lastRenderedPageBreak/>
        <w:drawing>
          <wp:inline distT="0" distB="0" distL="0" distR="0">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9</w:t>
      </w:r>
      <w:r w:rsidR="009B2360">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w:t>
      </w:r>
      <w:r w:rsidR="001740E4">
        <w:t xml:space="preserve">a second </w:t>
      </w:r>
      <w:r w:rsidR="009423D9">
        <w:t xml:space="preserve">browser window using </w:t>
      </w:r>
      <w:proofErr w:type="spellStart"/>
      <w:proofErr w:type="gramStart"/>
      <w:r w:rsidR="009423D9">
        <w:t>InPrivate</w:t>
      </w:r>
      <w:proofErr w:type="spellEnd"/>
      <w:proofErr w:type="gramEnd"/>
      <w:r w:rsidR="009423D9">
        <w:t xml:space="preserve"> mode (</w:t>
      </w:r>
      <w:proofErr w:type="spellStart"/>
      <w:r w:rsidR="009423D9" w:rsidRPr="004731AA">
        <w:rPr>
          <w:b/>
        </w:rPr>
        <w:t>Ctrl+Shift+P</w:t>
      </w:r>
      <w:proofErr w:type="spellEnd"/>
      <w:r w:rsidR="009423D9">
        <w:t xml:space="preserve"> in Internet Explorer)</w:t>
      </w:r>
      <w:r>
        <w:t xml:space="preserve"> and browse to the invite </w:t>
      </w:r>
      <w:r w:rsidR="004731AA">
        <w:t>URL</w:t>
      </w:r>
      <w:r>
        <w:t xml:space="preserve">. </w:t>
      </w:r>
      <w:r w:rsidR="001740E4">
        <w:t>Sign</w:t>
      </w:r>
      <w:r w:rsidR="004731AA">
        <w:t xml:space="preserve"> </w:t>
      </w:r>
      <w:r>
        <w:t>in using a different account. Wait until the b</w:t>
      </w:r>
      <w:r w:rsidR="008B7036">
        <w:t xml:space="preserve">oard is displayed </w:t>
      </w:r>
      <w:r>
        <w:t xml:space="preserve">and </w:t>
      </w:r>
      <w:r w:rsidR="007F42D5">
        <w:t xml:space="preserve">then </w:t>
      </w:r>
      <w:r>
        <w:t>start playing</w:t>
      </w:r>
      <w:r w:rsidR="00274267">
        <w:t xml:space="preserve"> by</w:t>
      </w:r>
      <w:r>
        <w:t xml:space="preserve"> </w:t>
      </w:r>
      <w:r w:rsidR="007F42D5">
        <w:t xml:space="preserve">taking </w:t>
      </w:r>
      <w:r>
        <w:t xml:space="preserve">turns </w:t>
      </w:r>
      <w:r w:rsidR="00274267">
        <w:t>in each</w:t>
      </w:r>
      <w:r w:rsidR="007F42D5">
        <w:t xml:space="preserve"> </w:t>
      </w:r>
      <w:r w:rsidR="00274267">
        <w:t xml:space="preserve">of </w:t>
      </w:r>
      <w:r>
        <w:t xml:space="preserve">the two </w:t>
      </w:r>
      <w:r w:rsidR="007F42D5">
        <w:t xml:space="preserve">browser </w:t>
      </w:r>
      <w:r>
        <w:t>windows.</w:t>
      </w:r>
    </w:p>
    <w:p w:rsidR="00874010" w:rsidRDefault="00595334" w:rsidP="00874010">
      <w:pPr>
        <w:pStyle w:val="ppFigureIndent"/>
      </w:pPr>
      <w:r>
        <w:rPr>
          <w:noProof/>
          <w:lang w:bidi="ar-SA"/>
        </w:rPr>
        <w:lastRenderedPageBreak/>
        <w:drawing>
          <wp:inline distT="0" distB="0" distL="0" distR="0">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B2360">
        <w:fldChar w:fldCharType="begin"/>
      </w:r>
      <w:r w:rsidR="00DE7B06">
        <w:instrText xml:space="preserve"> SEQ Figure \* ARABIC </w:instrText>
      </w:r>
      <w:r w:rsidR="009B2360">
        <w:fldChar w:fldCharType="separate"/>
      </w:r>
      <w:r w:rsidR="002B53C2">
        <w:rPr>
          <w:noProof/>
        </w:rPr>
        <w:t>10</w:t>
      </w:r>
      <w:r w:rsidR="009B2360">
        <w:fldChar w:fldCharType="end"/>
      </w:r>
    </w:p>
    <w:p w:rsidR="00874010" w:rsidRDefault="004C0866" w:rsidP="00874010">
      <w:pPr>
        <w:pStyle w:val="ppFigureCaptionIndent"/>
      </w:pPr>
      <w:r>
        <w:t>Online m</w:t>
      </w:r>
      <w:r w:rsidR="00B71260">
        <w:t xml:space="preserve">ultiplayer </w:t>
      </w:r>
      <w:r w:rsidR="001740E4">
        <w:t>Tic-Tac-</w:t>
      </w:r>
      <w:r w:rsidR="005B1623">
        <w:t xml:space="preserve">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the </w:t>
      </w:r>
      <w:r w:rsidRPr="00612E46">
        <w:rPr>
          <w:b/>
        </w:rPr>
        <w:t>Leaderboard</w:t>
      </w:r>
      <w:r>
        <w:t xml:space="preserve"> menu option. </w:t>
      </w:r>
      <w:r w:rsidR="00905CEC">
        <w:t xml:space="preserve">A board </w:t>
      </w:r>
      <w:r w:rsidR="00274267">
        <w:t xml:space="preserve">will be </w:t>
      </w:r>
      <w:r w:rsidR="00905CEC">
        <w:t xml:space="preserve">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11</w:t>
      </w:r>
      <w:r w:rsidR="009B2360">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274267">
        <w:t xml:space="preserve"> </w:t>
      </w:r>
      <w:r w:rsidR="006A7076">
        <w:t xml:space="preserve">and </w:t>
      </w:r>
      <w:r w:rsidR="00274267">
        <w:t xml:space="preserve">then </w:t>
      </w:r>
      <w:r w:rsidR="006A7076">
        <w:t xml:space="preserve">click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12</w:t>
      </w:r>
      <w:r w:rsidR="009B2360">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Switch to th</w:t>
      </w:r>
      <w:r w:rsidR="001740E4">
        <w:t xml:space="preserve">e browser </w:t>
      </w:r>
      <w:r w:rsidR="00274267">
        <w:t xml:space="preserve">window </w:t>
      </w:r>
      <w:r w:rsidR="001740E4">
        <w:t xml:space="preserve">of the invited player </w:t>
      </w:r>
      <w:r>
        <w:t xml:space="preserve">and click the </w:t>
      </w:r>
      <w:r w:rsidRPr="00936EEC">
        <w:rPr>
          <w:b/>
        </w:rPr>
        <w:t>Friends</w:t>
      </w:r>
      <w:r>
        <w:t xml:space="preserve"> menu option. The invitation to the game should be displayed in the </w:t>
      </w:r>
      <w:r w:rsidRPr="001740E4">
        <w:rPr>
          <w:b/>
        </w:rPr>
        <w:t>Invitations</w:t>
      </w:r>
      <w:r>
        <w:t xml:space="preserve"> section. Click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13</w:t>
      </w:r>
      <w:r w:rsidR="009B2360">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 xml:space="preserve">Wait until the board is displayed and start playing </w:t>
      </w:r>
      <w:r w:rsidR="00274267">
        <w:t xml:space="preserve">by taking </w:t>
      </w:r>
      <w:r>
        <w:t xml:space="preserve">turns </w:t>
      </w:r>
      <w:r w:rsidR="00274267">
        <w:t xml:space="preserve">in each of </w:t>
      </w:r>
      <w:r>
        <w:t xml:space="preserve">the two </w:t>
      </w:r>
      <w:r w:rsidR="00274267">
        <w:t xml:space="preserve">browser </w:t>
      </w:r>
      <w:r>
        <w:t>windows.</w:t>
      </w:r>
    </w:p>
    <w:p w:rsidR="005B1623" w:rsidRDefault="005B1623" w:rsidP="005B1623">
      <w:pPr>
        <w:pStyle w:val="ppFigureIndent"/>
      </w:pPr>
      <w:r>
        <w:rPr>
          <w:noProof/>
          <w:lang w:bidi="ar-SA"/>
        </w:rPr>
        <w:lastRenderedPageBreak/>
        <w:drawing>
          <wp:inline distT="0" distB="0" distL="0" distR="0">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14</w:t>
      </w:r>
      <w:r w:rsidR="009B2360">
        <w:fldChar w:fldCharType="end"/>
      </w:r>
    </w:p>
    <w:p w:rsidR="005B1623" w:rsidRDefault="004C0866" w:rsidP="005B1623">
      <w:pPr>
        <w:pStyle w:val="ppFigureCaptionIndent"/>
      </w:pPr>
      <w:r>
        <w:t xml:space="preserve">Online multiplayer </w:t>
      </w:r>
      <w:r w:rsidR="001740E4">
        <w:t>Four</w:t>
      </w:r>
      <w:r w:rsidR="00B636C8">
        <w:t xml:space="preserve"> </w:t>
      </w:r>
      <w:r w:rsidR="001740E4">
        <w:t>in</w:t>
      </w:r>
      <w:r w:rsidR="00B636C8">
        <w:t xml:space="preserve"> </w:t>
      </w:r>
      <w:r w:rsidR="001740E4">
        <w:t>a</w:t>
      </w:r>
      <w:r w:rsidR="00B636C8">
        <w:t xml:space="preserve"> </w:t>
      </w:r>
      <w:r w:rsidR="005B1623">
        <w:t>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15</w:t>
      </w:r>
      <w:r w:rsidR="009B2360">
        <w:fldChar w:fldCharType="end"/>
      </w:r>
    </w:p>
    <w:p w:rsidR="004253A9" w:rsidRDefault="004253A9" w:rsidP="004253A9">
      <w:pPr>
        <w:pStyle w:val="ppFigureCaptionIndent"/>
      </w:pPr>
      <w:r>
        <w:t>Running the tests</w:t>
      </w:r>
    </w:p>
    <w:p w:rsidR="00EA05D3" w:rsidRDefault="00EA05D3" w:rsidP="00EA05D3">
      <w:pPr>
        <w:pStyle w:val="ppListEnd"/>
      </w:pPr>
    </w:p>
    <w:p w:rsidR="00823FE7" w:rsidRPr="00823FE7" w:rsidRDefault="00823FE7" w:rsidP="00823FE7">
      <w:pPr>
        <w:pStyle w:val="ppBodyText"/>
      </w:pPr>
    </w:p>
    <w:bookmarkStart w:id="7" w:name="_Toc307410671"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7" w:displacedByCustomXml="prev"/>
    <w:p w:rsidR="00EA05D3" w:rsidRDefault="00164D26" w:rsidP="007C344A">
      <w:pPr>
        <w:pStyle w:val="ppBodyText"/>
      </w:pPr>
      <w:r>
        <w:t xml:space="preserve">The </w:t>
      </w:r>
      <w:r w:rsidR="005F43AD">
        <w:t>design of the</w:t>
      </w:r>
      <w:r>
        <w:t xml:space="preserve"> </w:t>
      </w:r>
      <w:r w:rsidR="009743C5">
        <w:t>T</w:t>
      </w:r>
      <w:r>
        <w:t xml:space="preserve">oolkit is organized </w:t>
      </w:r>
      <w:r w:rsidR="00FC56D4">
        <w:t xml:space="preserve">in a way </w:t>
      </w:r>
      <w:r w:rsidR="00274267">
        <w:t>that</w:t>
      </w:r>
      <w:r>
        <w:t xml:space="preserve"> facilitate</w:t>
      </w:r>
      <w:r w:rsidR="00274267">
        <w:t>s</w:t>
      </w:r>
      <w:r>
        <w:t xml:space="preserve"> other developers</w:t>
      </w:r>
      <w:r w:rsidR="001740E4">
        <w:t xml:space="preserve"> to</w:t>
      </w:r>
      <w:r>
        <w:t xml:space="preserve"> identify the reusable components </w:t>
      </w:r>
      <w:r w:rsidR="001740E4">
        <w:t>and</w:t>
      </w:r>
      <w:r>
        <w:t xml:space="preserve"> build their own social games.</w:t>
      </w:r>
    </w:p>
    <w:p w:rsidR="005F43AD" w:rsidRDefault="005F43AD" w:rsidP="007C344A">
      <w:pPr>
        <w:pStyle w:val="ppBodyText"/>
        <w:rPr>
          <w:b/>
        </w:rPr>
      </w:pPr>
      <w:r w:rsidRPr="005F43AD">
        <w:rPr>
          <w:b/>
        </w:rPr>
        <w:t>High Level Architecture</w:t>
      </w:r>
    </w:p>
    <w:p w:rsidR="00DE7B06" w:rsidRDefault="009F5108" w:rsidP="00DE7B06">
      <w:pPr>
        <w:pStyle w:val="ppFigure"/>
      </w:pPr>
      <w:r>
        <w:rPr>
          <w:noProof/>
          <w:lang w:bidi="ar-SA"/>
        </w:rPr>
        <w:lastRenderedPageBreak/>
        <w:drawing>
          <wp:inline distT="0" distB="0" distL="0" distR="0">
            <wp:extent cx="6133456" cy="40794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36408" cy="4081448"/>
                    </a:xfrm>
                    <a:prstGeom prst="rect">
                      <a:avLst/>
                    </a:prstGeom>
                    <a:noFill/>
                  </pic:spPr>
                </pic:pic>
              </a:graphicData>
            </a:graphic>
          </wp:inline>
        </w:drawing>
      </w:r>
    </w:p>
    <w:p w:rsidR="00DE7B06" w:rsidRDefault="00DE7B06" w:rsidP="00DE7B06">
      <w:pPr>
        <w:pStyle w:val="ppFigureNumber"/>
      </w:pPr>
      <w:r>
        <w:t xml:space="preserve">Figure </w:t>
      </w:r>
      <w:r w:rsidR="009B2360">
        <w:fldChar w:fldCharType="begin"/>
      </w:r>
      <w:r>
        <w:instrText xml:space="preserve"> SEQ Figure \* ARABIC </w:instrText>
      </w:r>
      <w:r w:rsidR="009B2360">
        <w:fldChar w:fldCharType="separate"/>
      </w:r>
      <w:r w:rsidR="002B53C2">
        <w:rPr>
          <w:noProof/>
        </w:rPr>
        <w:t>16</w:t>
      </w:r>
      <w:r w:rsidR="009B2360">
        <w:fldChar w:fldCharType="end"/>
      </w:r>
    </w:p>
    <w:p w:rsidR="00DE7B06" w:rsidRPr="00DE7B06" w:rsidRDefault="00DE7B06" w:rsidP="00DE7B06">
      <w:pPr>
        <w:pStyle w:val="ppFigureCaption"/>
      </w:pPr>
      <w:r>
        <w:t>High level architecture</w:t>
      </w:r>
    </w:p>
    <w:p w:rsidR="005F43AD" w:rsidRPr="005F43AD" w:rsidRDefault="005F43AD" w:rsidP="00DE7B06">
      <w:pPr>
        <w:pStyle w:val="ppBodyText"/>
      </w:pPr>
    </w:p>
    <w:p w:rsidR="005F43AD" w:rsidRPr="005F43AD" w:rsidRDefault="005F43AD" w:rsidP="00AD6F01">
      <w:pPr>
        <w:pStyle w:val="ppProcedureStart"/>
      </w:pPr>
      <w:bookmarkStart w:id="8" w:name="_Toc307410672"/>
      <w:r w:rsidRPr="005F43AD">
        <w:t>Solution Structure</w:t>
      </w:r>
      <w:bookmarkEnd w:id="8"/>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w:t>
      </w:r>
      <w:r w:rsidR="00871B1E">
        <w:t>-Tac-Toe” and “Four</w:t>
      </w:r>
      <w:r w:rsidR="00B636C8">
        <w:t xml:space="preserve"> </w:t>
      </w:r>
      <w:r w:rsidR="00871B1E">
        <w:t>in</w:t>
      </w:r>
      <w:r w:rsidR="00B636C8">
        <w:t xml:space="preserve"> </w:t>
      </w:r>
      <w:r w:rsidR="00871B1E">
        <w:t>a</w:t>
      </w:r>
      <w:r w:rsidR="00B636C8">
        <w:t xml:space="preserve"> </w:t>
      </w:r>
      <w:r w:rsidR="007C5E72">
        <w:t>Row” game</w:t>
      </w:r>
      <w:r w:rsidR="00C42B32">
        <w:t xml:space="preserve">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xml:space="preserve">). </w:t>
      </w:r>
      <w:r w:rsidR="006132C0">
        <w:lastRenderedPageBreak/>
        <w:t xml:space="preserve">The local configuration is already in place to run the services </w:t>
      </w:r>
      <w:r w:rsidR="007C5E72">
        <w:t>i</w:t>
      </w:r>
      <w:r w:rsidR="006132C0">
        <w:t xml:space="preserve">n the </w:t>
      </w:r>
      <w:r w:rsidR="007C5E72">
        <w:t>Windows Azure compute e</w:t>
      </w:r>
      <w:r w:rsidR="006132C0">
        <w:t>mulator.</w:t>
      </w:r>
    </w:p>
    <w:p w:rsidR="00884AAD" w:rsidRDefault="00884AAD" w:rsidP="00884AAD">
      <w:pPr>
        <w:pStyle w:val="ppFigureIndent"/>
      </w:pPr>
      <w:r w:rsidRPr="00042C24">
        <w:rPr>
          <w:noProof/>
          <w:lang w:bidi="ar-SA"/>
        </w:rPr>
        <w:drawing>
          <wp:inline distT="0" distB="0" distL="0" distR="0">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17</w:t>
      </w:r>
      <w:r w:rsidR="009B2360">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Let</w:t>
      </w:r>
      <w:r w:rsidR="007C5E72">
        <w:t xml:space="preserve"> u</w:t>
      </w:r>
      <w:r>
        <w:t xml:space="preserve">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This project contains, at the root level, all common and reusable components to build social games</w:t>
      </w:r>
      <w:r w:rsidR="007C5E72">
        <w:t xml:space="preserve"> </w:t>
      </w:r>
      <w:r>
        <w:t xml:space="preserve">and </w:t>
      </w:r>
      <w:r w:rsidR="007C5E72">
        <w:t xml:space="preserve">it </w:t>
      </w:r>
      <w:r>
        <w:t xml:space="preserve">uses an MVC </w:t>
      </w:r>
      <w:r w:rsidR="007C5E72">
        <w:t>a</w:t>
      </w:r>
      <w:r>
        <w:t>rea for all code related to a specific game implementation. In this case</w:t>
      </w:r>
      <w:r w:rsidR="00871B1E">
        <w:t>, the code specific to the “T</w:t>
      </w:r>
      <w:r w:rsidR="00B636C8">
        <w:t xml:space="preserve">ic-Tac-Toe” and the “Four in a </w:t>
      </w:r>
      <w:r>
        <w:t xml:space="preserve">Row” games </w:t>
      </w:r>
      <w:r w:rsidR="007C5E72">
        <w:t>is</w:t>
      </w:r>
      <w:r>
        <w:t xml:space="preserve"> placed in that MVC </w:t>
      </w:r>
      <w:r w:rsidR="007C5E72">
        <w:t>a</w:t>
      </w:r>
      <w:r>
        <w:t>rea.</w:t>
      </w:r>
    </w:p>
    <w:p w:rsidR="006A7622" w:rsidRDefault="006A7622" w:rsidP="006A7622">
      <w:pPr>
        <w:pStyle w:val="ppFigureIndent"/>
      </w:pPr>
      <w:r>
        <w:rPr>
          <w:noProof/>
          <w:lang w:bidi="ar-SA"/>
        </w:rPr>
        <w:lastRenderedPageBreak/>
        <w:drawing>
          <wp:inline distT="0" distB="0" distL="0" distR="0">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18</w:t>
      </w:r>
      <w:r w:rsidR="009B2360">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w:t>
      </w:r>
      <w:r w:rsidR="007C5E72">
        <w:t xml:space="preserve">such as </w:t>
      </w:r>
      <w:r>
        <w:t>authentication, support for managing friends and user profile</w:t>
      </w:r>
      <w:r w:rsidR="007C5E72">
        <w:t>s</w:t>
      </w:r>
      <w:r>
        <w:t>,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w:t>
      </w:r>
      <w:r w:rsidR="000A25B8">
        <w:t>for</w:t>
      </w:r>
      <w:r w:rsidR="003A6842">
        <w:t xml:space="preserve"> </w:t>
      </w:r>
      <w:r>
        <w:t>different type</w:t>
      </w:r>
      <w:r w:rsidR="00D11C91">
        <w:t>s of game</w:t>
      </w:r>
      <w:r>
        <w:t xml:space="preserve">.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w:t>
      </w:r>
      <w:r w:rsidR="00D11C91">
        <w:t xml:space="preserve">the </w:t>
      </w:r>
      <w:r>
        <w:t>Game Service API. They take care of handling the communication through HTTP requests and send</w:t>
      </w:r>
      <w:r w:rsidR="00D11C91">
        <w:t>ing</w:t>
      </w:r>
      <w:r>
        <w:t xml:space="preserve">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w:t>
      </w:r>
      <w:r w:rsidR="00D11C91">
        <w:t xml:space="preserve">is </w:t>
      </w:r>
      <w:r>
        <w:t xml:space="preserve">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rsidR="009B2360">
        <w:fldChar w:fldCharType="begin"/>
      </w:r>
      <w:r w:rsidR="00DE7B06">
        <w:instrText xml:space="preserve"> SEQ Figure \* ARABIC </w:instrText>
      </w:r>
      <w:r w:rsidR="009B2360">
        <w:fldChar w:fldCharType="separate"/>
      </w:r>
      <w:r w:rsidR="002B53C2">
        <w:rPr>
          <w:noProof/>
        </w:rPr>
        <w:t>19</w:t>
      </w:r>
      <w:r w:rsidR="009B2360">
        <w:fldChar w:fldCharType="end"/>
      </w:r>
    </w:p>
    <w:p w:rsidR="00982EBA" w:rsidRDefault="00982EBA" w:rsidP="00982EBA">
      <w:pPr>
        <w:pStyle w:val="ppFigureCaptionIndent"/>
      </w:pPr>
      <w:r>
        <w:t>JavaScript components diagram</w:t>
      </w:r>
    </w:p>
    <w:p w:rsidR="00247FC0" w:rsidRDefault="00247FC0" w:rsidP="00247FC0">
      <w:pPr>
        <w:pStyle w:val="ppListEnd"/>
      </w:pPr>
    </w:p>
    <w:p w:rsidR="00823FE7" w:rsidRPr="00AF3E03" w:rsidRDefault="00823FE7" w:rsidP="00823FE7"/>
    <w:bookmarkStart w:id="9" w:name="_Toc307410673" w:displacedByCustomXml="next"/>
    <w:bookmarkStart w:id="10" w:name="_Toc306882747" w:displacedByCustomXml="next"/>
    <w:sdt>
      <w:sdtPr>
        <w:alias w:val="Topic"/>
        <w:tag w:val="6ab46434-c064-4884-acff-b47c94c46b6a"/>
        <w:id w:val="1059976468"/>
        <w:placeholder>
          <w:docPart w:val="381DA62DADB54DBFB4079E72D109B9DC"/>
        </w:placeholder>
        <w:text/>
      </w:sdtPr>
      <w:sdtEndPr/>
      <w:sdtContent>
        <w:p w:rsidR="00823FE7" w:rsidRDefault="00823FE7" w:rsidP="00823FE7">
          <w:pPr>
            <w:pStyle w:val="ppTopic"/>
          </w:pPr>
          <w:r>
            <w:t>Deployment</w:t>
          </w:r>
        </w:p>
      </w:sdtContent>
    </w:sdt>
    <w:bookmarkEnd w:id="9" w:displacedByCustomXml="prev"/>
    <w:bookmarkEnd w:id="10" w:displacedByCustomXml="prev"/>
    <w:p w:rsidR="00823FE7" w:rsidRDefault="00823FE7" w:rsidP="00823FE7">
      <w:pPr>
        <w:pStyle w:val="ppBodyText"/>
        <w:numPr>
          <w:ilvl w:val="0"/>
          <w:numId w:val="0"/>
        </w:numPr>
        <w:rPr>
          <w:rFonts w:eastAsia="Arial Unicode MS"/>
          <w:lang w:val="en-NZ"/>
        </w:rPr>
      </w:pPr>
      <w:bookmarkStart w:id="11" w:name="_Toc289858808"/>
      <w:r>
        <w:rPr>
          <w:rFonts w:eastAsia="Arial Unicode MS"/>
          <w:lang w:val="en-NZ"/>
        </w:rPr>
        <w:t xml:space="preserve">This section provides guidance on setting up the </w:t>
      </w:r>
      <w:r w:rsidR="008F2137">
        <w:rPr>
          <w:rFonts w:eastAsia="Arial Unicode MS"/>
          <w:lang w:val="en-NZ"/>
        </w:rPr>
        <w:t>Windows Azure Toolkit for Social Games</w:t>
      </w:r>
      <w:r>
        <w:rPr>
          <w:rFonts w:eastAsia="Arial Unicode MS"/>
          <w:lang w:val="en-NZ"/>
        </w:rPr>
        <w:t xml:space="preserve"> for deployment to the Windows Azure Platform. </w:t>
      </w:r>
    </w:p>
    <w:p w:rsidR="00823FE7" w:rsidRPr="00F01B50" w:rsidRDefault="00823FE7" w:rsidP="00823FE7">
      <w:pPr>
        <w:pStyle w:val="ppBodyText"/>
        <w:numPr>
          <w:ilvl w:val="0"/>
          <w:numId w:val="0"/>
        </w:numPr>
        <w:rPr>
          <w:rFonts w:eastAsia="Arial Unicode MS"/>
          <w:lang w:val="en-NZ"/>
        </w:rPr>
      </w:pPr>
      <w:r>
        <w:rPr>
          <w:rFonts w:eastAsia="Arial Unicode MS"/>
          <w:lang w:val="en-NZ"/>
        </w:rPr>
        <w:t>Altogether</w:t>
      </w:r>
      <w:r>
        <w:rPr>
          <w:rFonts w:eastAsia="Arial Unicode MS"/>
        </w:rPr>
        <w:t xml:space="preserve">, deploying </w:t>
      </w:r>
      <w:r w:rsidR="007C5E72">
        <w:rPr>
          <w:rFonts w:eastAsia="Arial Unicode MS"/>
        </w:rPr>
        <w:t>the Toolkit</w:t>
      </w:r>
      <w:r w:rsidR="008F2137">
        <w:rPr>
          <w:rFonts w:eastAsia="Arial Unicode MS"/>
        </w:rPr>
        <w:t xml:space="preserve"> </w:t>
      </w:r>
      <w:r>
        <w:rPr>
          <w:rFonts w:eastAsia="Arial Unicode MS"/>
        </w:rPr>
        <w:t>to Windows Azure involves the following steps:</w:t>
      </w:r>
    </w:p>
    <w:p w:rsidR="00823FE7" w:rsidRDefault="00823FE7" w:rsidP="00823FE7">
      <w:pPr>
        <w:pStyle w:val="ppBulletList"/>
        <w:numPr>
          <w:ilvl w:val="1"/>
          <w:numId w:val="30"/>
        </w:numPr>
        <w:ind w:left="754" w:hanging="357"/>
        <w:rPr>
          <w:rFonts w:eastAsia="Arial Unicode MS"/>
        </w:rPr>
      </w:pPr>
      <w:r>
        <w:rPr>
          <w:rFonts w:eastAsia="Arial Unicode MS"/>
        </w:rPr>
        <w:t xml:space="preserve">Creating an </w:t>
      </w:r>
      <w:proofErr w:type="spellStart"/>
      <w:r>
        <w:rPr>
          <w:rFonts w:eastAsia="Arial Unicode MS"/>
        </w:rPr>
        <w:t>AppFabric</w:t>
      </w:r>
      <w:proofErr w:type="spellEnd"/>
      <w:r>
        <w:rPr>
          <w:rFonts w:eastAsia="Arial Unicode MS"/>
        </w:rPr>
        <w:t xml:space="preserve"> Access C</w:t>
      </w:r>
      <w:r w:rsidR="001A4F6B">
        <w:rPr>
          <w:rFonts w:eastAsia="Arial Unicode MS"/>
        </w:rPr>
        <w:t>ontrol  Service (ACS) namespace</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Storage account</w:t>
      </w:r>
    </w:p>
    <w:p w:rsidR="00823FE7" w:rsidRDefault="00823FE7" w:rsidP="00823FE7">
      <w:pPr>
        <w:pStyle w:val="ppBulletList"/>
        <w:numPr>
          <w:ilvl w:val="1"/>
          <w:numId w:val="30"/>
        </w:numPr>
        <w:ind w:left="754" w:hanging="357"/>
        <w:rPr>
          <w:rFonts w:eastAsia="Arial Unicode MS"/>
        </w:rPr>
      </w:pPr>
      <w:r>
        <w:rPr>
          <w:rFonts w:eastAsia="Arial Unicode MS"/>
        </w:rPr>
        <w:t>Creating a SQL Azure server</w:t>
      </w:r>
    </w:p>
    <w:p w:rsidR="00823FE7" w:rsidRDefault="00823FE7" w:rsidP="00823FE7">
      <w:pPr>
        <w:pStyle w:val="ppBulletList"/>
        <w:numPr>
          <w:ilvl w:val="1"/>
          <w:numId w:val="30"/>
        </w:numPr>
        <w:ind w:left="754" w:hanging="357"/>
        <w:rPr>
          <w:rFonts w:eastAsia="Arial Unicode MS"/>
        </w:rPr>
      </w:pPr>
      <w:r>
        <w:rPr>
          <w:rFonts w:eastAsia="Arial Unicode MS"/>
        </w:rPr>
        <w:t>Creating a Windows Azure hosted service to deploy the sample application</w:t>
      </w:r>
    </w:p>
    <w:p w:rsidR="00823FE7" w:rsidRDefault="00823FE7" w:rsidP="00823FE7">
      <w:pPr>
        <w:pStyle w:val="ppBulletList"/>
        <w:numPr>
          <w:ilvl w:val="1"/>
          <w:numId w:val="30"/>
        </w:numPr>
        <w:ind w:left="754" w:hanging="357"/>
        <w:rPr>
          <w:rFonts w:eastAsia="Arial Unicode MS"/>
        </w:rPr>
      </w:pPr>
      <w:r>
        <w:rPr>
          <w:rFonts w:eastAsia="Arial Unicode MS"/>
        </w:rPr>
        <w:t xml:space="preserve">Editing an XML file to provide the following configuration settings: </w:t>
      </w:r>
    </w:p>
    <w:p w:rsidR="00823FE7" w:rsidRDefault="00823FE7" w:rsidP="00823FE7">
      <w:pPr>
        <w:pStyle w:val="ppBulletListIndent"/>
        <w:numPr>
          <w:ilvl w:val="2"/>
          <w:numId w:val="30"/>
        </w:numPr>
        <w:rPr>
          <w:rFonts w:eastAsia="Arial Unicode MS"/>
        </w:rPr>
      </w:pPr>
      <w:r>
        <w:rPr>
          <w:rFonts w:eastAsia="Arial Unicode MS"/>
        </w:rPr>
        <w:lastRenderedPageBreak/>
        <w:t>SQL Azure server and database settings</w:t>
      </w:r>
    </w:p>
    <w:p w:rsidR="00823FE7" w:rsidRDefault="00823FE7" w:rsidP="00823FE7">
      <w:pPr>
        <w:pStyle w:val="ppBulletListIndent"/>
        <w:numPr>
          <w:ilvl w:val="2"/>
          <w:numId w:val="30"/>
        </w:numPr>
        <w:rPr>
          <w:rFonts w:eastAsia="Arial Unicode MS"/>
        </w:rPr>
      </w:pPr>
      <w:r>
        <w:rPr>
          <w:rFonts w:eastAsia="Arial Unicode MS"/>
        </w:rPr>
        <w:t>Windows Azure Storage account name and key</w:t>
      </w:r>
    </w:p>
    <w:p w:rsidR="00823FE7" w:rsidRDefault="00823FE7" w:rsidP="00823FE7">
      <w:pPr>
        <w:pStyle w:val="ppBulletListIndent"/>
        <w:numPr>
          <w:ilvl w:val="2"/>
          <w:numId w:val="30"/>
        </w:numPr>
        <w:rPr>
          <w:rFonts w:eastAsia="Arial Unicode MS"/>
        </w:rPr>
      </w:pPr>
      <w:r>
        <w:rPr>
          <w:rFonts w:eastAsia="Arial Unicode MS"/>
        </w:rPr>
        <w:t>Hosted service name</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namespace and management key</w:t>
      </w:r>
    </w:p>
    <w:p w:rsidR="00823FE7" w:rsidRDefault="00823FE7" w:rsidP="00823FE7">
      <w:pPr>
        <w:pStyle w:val="ppBulletListIndent"/>
        <w:numPr>
          <w:ilvl w:val="2"/>
          <w:numId w:val="30"/>
        </w:numPr>
        <w:rPr>
          <w:rFonts w:eastAsia="Arial Unicode MS"/>
        </w:rPr>
      </w:pPr>
      <w:proofErr w:type="spellStart"/>
      <w:r>
        <w:rPr>
          <w:rFonts w:eastAsia="Arial Unicode MS"/>
        </w:rPr>
        <w:t>AppFabric</w:t>
      </w:r>
      <w:proofErr w:type="spellEnd"/>
      <w:r>
        <w:rPr>
          <w:rFonts w:eastAsia="Arial Unicode MS"/>
        </w:rPr>
        <w:t xml:space="preserve"> Access Control Service (ACS) configuration values (namespace, which identity providers to use, etc.)</w:t>
      </w:r>
    </w:p>
    <w:p w:rsidR="00823FE7" w:rsidRDefault="00823FE7" w:rsidP="00823FE7">
      <w:pPr>
        <w:pStyle w:val="ppBulletList"/>
        <w:numPr>
          <w:ilvl w:val="1"/>
          <w:numId w:val="30"/>
        </w:numPr>
        <w:ind w:left="754" w:hanging="357"/>
        <w:rPr>
          <w:rFonts w:eastAsia="Arial Unicode MS"/>
        </w:rPr>
      </w:pPr>
      <w:r>
        <w:rPr>
          <w:rFonts w:eastAsia="Arial Unicode MS"/>
        </w:rPr>
        <w:t>Deploying the service package to the hosted service</w:t>
      </w:r>
    </w:p>
    <w:p w:rsidR="00823FE7" w:rsidRDefault="00823FE7" w:rsidP="00823FE7">
      <w:pPr>
        <w:pStyle w:val="ppListEnd"/>
        <w:rPr>
          <w:rFonts w:eastAsia="Arial Unicode MS"/>
        </w:rPr>
      </w:pPr>
    </w:p>
    <w:p w:rsidR="00823FE7" w:rsidRPr="00E4291E" w:rsidRDefault="00823FE7" w:rsidP="00823FE7"/>
    <w:p w:rsidR="00823FE7" w:rsidRDefault="00823FE7" w:rsidP="00823FE7">
      <w:pPr>
        <w:pStyle w:val="ppBodyText"/>
      </w:pPr>
      <w:r>
        <w:t xml:space="preserve">Although you can carry out all the steps to deploy </w:t>
      </w:r>
      <w:r w:rsidR="00D11C91">
        <w:t xml:space="preserve">the Toolkit </w:t>
      </w:r>
      <w:r>
        <w:t xml:space="preserve">manually, the package includes a deployment script that takes advantage of the </w:t>
      </w:r>
      <w:hyperlink r:id="rId43" w:history="1">
        <w:r w:rsidRPr="00B3110F">
          <w:rPr>
            <w:rStyle w:val="Hyperlink"/>
          </w:rPr>
          <w:t>Windows Azure Platform PowerShell Cmdlets</w:t>
        </w:r>
      </w:hyperlink>
      <w:r>
        <w:t xml:space="preserve"> to fully automate the deployment of the </w:t>
      </w:r>
      <w:r w:rsidR="00D11C91">
        <w:t>Toolkit</w:t>
      </w:r>
      <w:r>
        <w:t xml:space="preserve"> to Windows Azure.</w:t>
      </w:r>
    </w:p>
    <w:p w:rsidR="00823FE7" w:rsidRPr="00E4291E" w:rsidRDefault="00823FE7" w:rsidP="00823FE7">
      <w:pPr>
        <w:pStyle w:val="ppBodyText"/>
      </w:pPr>
      <w:r>
        <w:t xml:space="preserve">You only need to specify </w:t>
      </w:r>
      <w:r w:rsidR="00D11C91">
        <w:t xml:space="preserve">a few </w:t>
      </w:r>
      <w:r>
        <w:t xml:space="preserve">configuration settings in the </w:t>
      </w:r>
      <w:r w:rsidRPr="001A4F6B">
        <w:rPr>
          <w:b/>
        </w:rPr>
        <w:t>Configuration.xml</w:t>
      </w:r>
      <w:r>
        <w:t xml:space="preserve"> file and then execute a script that builds the service package, creates the hosted service and storage accounts, as well as a SQL Azure server to host the application database. </w:t>
      </w:r>
    </w:p>
    <w:p w:rsidR="00823FE7" w:rsidRDefault="00823FE7" w:rsidP="00823FE7">
      <w:pPr>
        <w:pStyle w:val="ppNote"/>
      </w:pPr>
      <w:r w:rsidRPr="00EB05D5">
        <w:rPr>
          <w:b/>
        </w:rPr>
        <w:t>Note:</w:t>
      </w:r>
      <w:r>
        <w:t xml:space="preserve"> </w:t>
      </w:r>
      <w:r w:rsidRPr="00EB05D5">
        <w:t>For more information about deploying appli</w:t>
      </w:r>
      <w:r>
        <w:t>c</w:t>
      </w:r>
      <w:r w:rsidRPr="00EB05D5">
        <w:t xml:space="preserve">ations to Windows Azure, refer to the following MSDN article: </w:t>
      </w:r>
      <w:hyperlink r:id="rId44" w:anchor="deploy" w:history="1">
        <w:r>
          <w:rPr>
            <w:rStyle w:val="Hyperlink"/>
          </w:rPr>
          <w:t>http://msdn.microsoft.com/en-us/library/gg651132.aspx#deploy</w:t>
        </w:r>
      </w:hyperlink>
    </w:p>
    <w:p w:rsidR="00A72019" w:rsidRDefault="00A72019" w:rsidP="00A72019">
      <w:pPr>
        <w:pStyle w:val="ppBodyText"/>
      </w:pPr>
      <w:bookmarkStart w:id="12" w:name="_Toc306882748"/>
    </w:p>
    <w:p w:rsidR="00A72019" w:rsidRDefault="00A72019" w:rsidP="00A72019">
      <w:pPr>
        <w:pStyle w:val="ppProcedureStart"/>
      </w:pPr>
      <w:bookmarkStart w:id="13" w:name="_Toc306882743"/>
      <w:bookmarkStart w:id="14" w:name="_Toc307410674"/>
      <w:r>
        <w:t xml:space="preserve">Creating an </w:t>
      </w:r>
      <w:proofErr w:type="spellStart"/>
      <w:r>
        <w:t>AppFabric</w:t>
      </w:r>
      <w:proofErr w:type="spellEnd"/>
      <w:r>
        <w:t xml:space="preserve"> Access Control Service Namespace</w:t>
      </w:r>
      <w:bookmarkEnd w:id="13"/>
      <w:bookmarkEnd w:id="14"/>
    </w:p>
    <w:p w:rsidR="00A72019" w:rsidRDefault="00A72019" w:rsidP="00A72019">
      <w:pPr>
        <w:pStyle w:val="ppBodyText"/>
      </w:pPr>
      <w:r>
        <w:t xml:space="preserve">The </w:t>
      </w:r>
      <w:r w:rsidR="00D11C91">
        <w:t>T</w:t>
      </w:r>
      <w:r>
        <w:t xml:space="preserve">oolkit takes advantage of the </w:t>
      </w:r>
      <w:proofErr w:type="spellStart"/>
      <w:r>
        <w:t>AppFabric</w:t>
      </w:r>
      <w:proofErr w:type="spellEnd"/>
      <w:r>
        <w:t xml:space="preserve"> Access Control Service to enable authentication using one of several configured identity providers, for instance Windows Live ID</w:t>
      </w:r>
      <w:r w:rsidR="001A4F6B">
        <w:t xml:space="preserve"> and</w:t>
      </w:r>
      <w:r>
        <w:t xml:space="preserve"> Facebook. </w:t>
      </w:r>
    </w:p>
    <w:p w:rsidR="00A72019" w:rsidRDefault="00A72019" w:rsidP="00A72019">
      <w:pPr>
        <w:pStyle w:val="ppBodyText"/>
      </w:pPr>
      <w:r>
        <w:t xml:space="preserve">In this task, you configure an </w:t>
      </w:r>
      <w:proofErr w:type="spellStart"/>
      <w:r>
        <w:rPr>
          <w:rFonts w:eastAsia="Arial Unicode MS"/>
        </w:rPr>
        <w:t>AppFabric</w:t>
      </w:r>
      <w:proofErr w:type="spellEnd"/>
      <w:r>
        <w:rPr>
          <w:rFonts w:eastAsia="Arial Unicode MS"/>
        </w:rPr>
        <w:t xml:space="preserve"> </w:t>
      </w:r>
      <w:r>
        <w:t>Access Control Service namespace that the application uses to enable this support.</w:t>
      </w:r>
    </w:p>
    <w:p w:rsidR="00A72019" w:rsidRDefault="00A72019" w:rsidP="00A72019">
      <w:pPr>
        <w:pStyle w:val="ppNumberList"/>
      </w:pPr>
      <w:r>
        <w:t xml:space="preserve">Start by browsing to the Windows Azure Management Portal at </w:t>
      </w:r>
      <w:hyperlink r:id="rId45" w:history="1">
        <w:r>
          <w:rPr>
            <w:rStyle w:val="Hyperlink"/>
          </w:rPr>
          <w:t>http://windows.azure.com</w:t>
        </w:r>
      </w:hyperlink>
      <w:r w:rsidR="001D4B33">
        <w:t xml:space="preserve"> and s</w:t>
      </w:r>
      <w:r>
        <w:t>ign</w:t>
      </w:r>
      <w:r w:rsidR="001E2A15">
        <w:t xml:space="preserve"> </w:t>
      </w:r>
      <w:r>
        <w:t>in</w:t>
      </w:r>
      <w:r w:rsidR="001E2A15">
        <w:t xml:space="preserve"> </w:t>
      </w:r>
      <w:r>
        <w:t>with any valid Windows Azure account.</w:t>
      </w:r>
    </w:p>
    <w:p w:rsidR="00A72019" w:rsidRPr="00A24042" w:rsidRDefault="00A72019" w:rsidP="00A72019">
      <w:pPr>
        <w:pStyle w:val="ppNoteIndent"/>
        <w:numPr>
          <w:ilvl w:val="0"/>
          <w:numId w:val="0"/>
        </w:numPr>
        <w:ind w:left="862"/>
        <w:rPr>
          <w:b/>
        </w:rPr>
      </w:pPr>
      <w:r w:rsidRPr="00A24042">
        <w:rPr>
          <w:b/>
        </w:rPr>
        <w:t xml:space="preserve">Note: </w:t>
      </w:r>
      <w:r w:rsidRPr="00A24042">
        <w:t xml:space="preserve">The Windows Azure </w:t>
      </w:r>
      <w:r>
        <w:t xml:space="preserve">Management </w:t>
      </w:r>
      <w:r w:rsidRPr="00A24042">
        <w:t>Portal is where you</w:t>
      </w:r>
      <w:r>
        <w:t xml:space="preserve"> </w:t>
      </w:r>
      <w:r w:rsidRPr="00A24042">
        <w:t>create and configure your hosted services, storage accounts, SQL Azure databases, and other offerings from the Windows Azure platform.</w:t>
      </w:r>
    </w:p>
    <w:p w:rsidR="00A72019" w:rsidRDefault="00A72019" w:rsidP="00A72019">
      <w:pPr>
        <w:pStyle w:val="ppBodyTextIndent"/>
      </w:pPr>
    </w:p>
    <w:p w:rsidR="00A72019" w:rsidRDefault="00A72019" w:rsidP="00A72019">
      <w:pPr>
        <w:pStyle w:val="ppNumberList"/>
      </w:pPr>
      <w:r>
        <w:t xml:space="preserve">Next, create a new </w:t>
      </w:r>
      <w:r>
        <w:rPr>
          <w:b/>
        </w:rPr>
        <w:t>Service Namespace</w:t>
      </w:r>
      <w:r>
        <w:t xml:space="preserve">. In the home page of the Windows Azure Management Portal, select </w:t>
      </w:r>
      <w:r w:rsidRPr="00CC43CD">
        <w:rPr>
          <w:b/>
        </w:rPr>
        <w:t>Service Bus, Access Control and Caching</w:t>
      </w:r>
      <w:r>
        <w:t xml:space="preserve"> in the lower half of the navigation pane.</w:t>
      </w:r>
    </w:p>
    <w:p w:rsidR="00A72019" w:rsidRDefault="00A72019" w:rsidP="00A72019">
      <w:pPr>
        <w:pStyle w:val="ppFigureIndent"/>
      </w:pPr>
      <w:r>
        <w:rPr>
          <w:noProof/>
          <w:lang w:bidi="ar-SA"/>
        </w:rPr>
        <w:lastRenderedPageBreak/>
        <w:drawing>
          <wp:inline distT="0" distB="0" distL="0" distR="0">
            <wp:extent cx="5389200" cy="4298921"/>
            <wp:effectExtent l="19050" t="0" r="195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389200" cy="4298921"/>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20</w:t>
      </w:r>
      <w:r w:rsidR="009B2360">
        <w:rPr>
          <w:noProof/>
        </w:rPr>
        <w:fldChar w:fldCharType="end"/>
      </w:r>
    </w:p>
    <w:p w:rsidR="00A72019" w:rsidRPr="00307299" w:rsidRDefault="00A72019" w:rsidP="00A72019">
      <w:pPr>
        <w:pStyle w:val="ppFigureCaptionIndent"/>
      </w:pPr>
      <w:r>
        <w:t>Windows Azure Management Portal</w:t>
      </w:r>
    </w:p>
    <w:p w:rsidR="00A72019" w:rsidRDefault="00A72019" w:rsidP="00A72019">
      <w:pPr>
        <w:pStyle w:val="ppBodyTextIndent"/>
      </w:pPr>
    </w:p>
    <w:p w:rsidR="00A72019" w:rsidRDefault="00A72019" w:rsidP="00A72019">
      <w:pPr>
        <w:pStyle w:val="ppNumberList"/>
      </w:pPr>
      <w:r>
        <w:t xml:space="preserve">Now, under the </w:t>
      </w:r>
      <w:proofErr w:type="spellStart"/>
      <w:r w:rsidRPr="0047046F">
        <w:rPr>
          <w:b/>
        </w:rPr>
        <w:t>AppFabric</w:t>
      </w:r>
      <w:proofErr w:type="spellEnd"/>
      <w:r w:rsidRPr="00065014">
        <w:t xml:space="preserve"> </w:t>
      </w:r>
      <w:r>
        <w:t xml:space="preserve">subarea in the upper half of the navigation pane, select </w:t>
      </w:r>
      <w:r w:rsidRPr="00CC43CD">
        <w:rPr>
          <w:b/>
        </w:rPr>
        <w:t>Access Control</w:t>
      </w:r>
      <w:r>
        <w:rPr>
          <w:b/>
        </w:rPr>
        <w:t xml:space="preserve"> </w:t>
      </w:r>
      <w:r>
        <w:t xml:space="preserve">and then click </w:t>
      </w:r>
      <w:r>
        <w:rPr>
          <w:b/>
        </w:rPr>
        <w:t>New</w:t>
      </w:r>
      <w:r>
        <w:t xml:space="preserve"> on the ribbon.</w:t>
      </w:r>
    </w:p>
    <w:p w:rsidR="00A72019" w:rsidRDefault="00A72019" w:rsidP="00A72019">
      <w:pPr>
        <w:pStyle w:val="ppFigureIndent"/>
        <w:keepNext/>
      </w:pPr>
      <w:r>
        <w:rPr>
          <w:noProof/>
          <w:lang w:bidi="ar-SA"/>
        </w:rPr>
        <w:lastRenderedPageBreak/>
        <w:drawing>
          <wp:inline distT="0" distB="0" distL="0" distR="0">
            <wp:extent cx="5389200" cy="4436120"/>
            <wp:effectExtent l="19050" t="0" r="195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srcRect/>
                    <a:stretch>
                      <a:fillRect/>
                    </a:stretch>
                  </pic:blipFill>
                  <pic:spPr bwMode="auto">
                    <a:xfrm>
                      <a:off x="0" y="0"/>
                      <a:ext cx="5389200" cy="4436120"/>
                    </a:xfrm>
                    <a:prstGeom prst="rect">
                      <a:avLst/>
                    </a:prstGeom>
                    <a:noFill/>
                    <a:ln w="9525">
                      <a:noFill/>
                      <a:miter lim="800000"/>
                      <a:headEnd/>
                      <a:tailEnd/>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21</w:t>
      </w:r>
      <w:r w:rsidR="009B2360">
        <w:fldChar w:fldCharType="end"/>
      </w:r>
    </w:p>
    <w:p w:rsidR="00A72019" w:rsidRDefault="00A72019" w:rsidP="00A72019">
      <w:pPr>
        <w:pStyle w:val="ppFigureCaptionIndent"/>
      </w:pPr>
      <w:r>
        <w:t xml:space="preserve">Managing </w:t>
      </w:r>
      <w:proofErr w:type="spellStart"/>
      <w:r>
        <w:t>AppFabric</w:t>
      </w:r>
      <w:proofErr w:type="spellEnd"/>
      <w:r>
        <w:t xml:space="preserve"> Access Control Service namespaces</w:t>
      </w:r>
    </w:p>
    <w:p w:rsidR="00A72019" w:rsidRPr="00DA479B" w:rsidRDefault="00A72019" w:rsidP="00A72019">
      <w:pPr>
        <w:pStyle w:val="ppBodyTextIndent"/>
      </w:pPr>
    </w:p>
    <w:p w:rsidR="00A72019" w:rsidRDefault="00A72019" w:rsidP="00A72019">
      <w:pPr>
        <w:pStyle w:val="ppNumberList"/>
      </w:pPr>
      <w:r>
        <w:t xml:space="preserve">In the </w:t>
      </w:r>
      <w:r w:rsidRPr="00131A87">
        <w:rPr>
          <w:b/>
        </w:rPr>
        <w:t>Create a new Service Namespace</w:t>
      </w:r>
      <w:r>
        <w:t xml:space="preserve"> dialog, choose a </w:t>
      </w:r>
      <w:r w:rsidRPr="00131A87">
        <w:rPr>
          <w:b/>
        </w:rPr>
        <w:t>Namespace</w:t>
      </w:r>
      <w:r>
        <w:t xml:space="preserve"> name and a </w:t>
      </w:r>
      <w:r w:rsidRPr="00131A87">
        <w:rPr>
          <w:b/>
        </w:rPr>
        <w:t>Country/Region</w:t>
      </w:r>
      <w:r>
        <w:t xml:space="preserve"> for the new namespace. Then, verify that the chosen namespace is available by clicking </w:t>
      </w:r>
      <w:r w:rsidRPr="00131A87">
        <w:rPr>
          <w:b/>
        </w:rPr>
        <w:t>Check Availability</w:t>
      </w:r>
      <w:r>
        <w:t xml:space="preserve"> and that </w:t>
      </w:r>
      <w:r w:rsidRPr="00131A87">
        <w:rPr>
          <w:b/>
        </w:rPr>
        <w:t>Access Control</w:t>
      </w:r>
      <w:r>
        <w:t xml:space="preserve"> is selected under </w:t>
      </w:r>
      <w:r w:rsidRPr="00131A87">
        <w:rPr>
          <w:b/>
        </w:rPr>
        <w:t>Available Services</w:t>
      </w:r>
      <w:r>
        <w:t xml:space="preserve">. Make a note of the name you have chosen and then click </w:t>
      </w:r>
      <w:r w:rsidRPr="00131A87">
        <w:rPr>
          <w:b/>
        </w:rPr>
        <w:t>Create Namespace</w:t>
      </w:r>
      <w:r>
        <w:t>.</w:t>
      </w:r>
    </w:p>
    <w:p w:rsidR="00A72019" w:rsidRDefault="005248DF" w:rsidP="00A72019">
      <w:pPr>
        <w:pStyle w:val="ppFigureIndent"/>
      </w:pPr>
      <w:r>
        <w:rPr>
          <w:noProof/>
          <w:lang w:bidi="ar-SA"/>
        </w:rPr>
        <w:lastRenderedPageBreak/>
        <w:drawing>
          <wp:inline distT="0" distB="0" distL="0" distR="0">
            <wp:extent cx="5389200" cy="248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389200" cy="2484000"/>
                    </a:xfrm>
                    <a:prstGeom prst="rect">
                      <a:avLst/>
                    </a:prstGeom>
                  </pic:spPr>
                </pic:pic>
              </a:graphicData>
            </a:graphic>
          </wp:inline>
        </w:drawing>
      </w:r>
    </w:p>
    <w:p w:rsidR="00A72019" w:rsidRPr="00E0797B" w:rsidRDefault="00A72019" w:rsidP="00A72019">
      <w:pPr>
        <w:pStyle w:val="ppFigureNumberIndent"/>
      </w:pPr>
      <w:r w:rsidRPr="00E0797B">
        <w:t xml:space="preserve">Figure </w:t>
      </w:r>
      <w:r w:rsidR="009B2360" w:rsidRPr="00E0797B">
        <w:fldChar w:fldCharType="begin"/>
      </w:r>
      <w:r w:rsidRPr="00E0797B">
        <w:instrText xml:space="preserve"> SEQ Figure \* ARABIC </w:instrText>
      </w:r>
      <w:r w:rsidR="009B2360" w:rsidRPr="00E0797B">
        <w:fldChar w:fldCharType="separate"/>
      </w:r>
      <w:r w:rsidR="002B53C2">
        <w:rPr>
          <w:noProof/>
        </w:rPr>
        <w:t>22</w:t>
      </w:r>
      <w:r w:rsidR="009B2360" w:rsidRPr="00E0797B">
        <w:fldChar w:fldCharType="end"/>
      </w:r>
    </w:p>
    <w:p w:rsidR="00A72019" w:rsidRDefault="00A72019" w:rsidP="00A72019">
      <w:pPr>
        <w:pStyle w:val="ppFigureCaptionIndent"/>
      </w:pPr>
      <w:r>
        <w:t xml:space="preserve">Creating a new </w:t>
      </w:r>
      <w:proofErr w:type="spellStart"/>
      <w:r>
        <w:t>AppFabric</w:t>
      </w:r>
      <w:proofErr w:type="spellEnd"/>
      <w:r>
        <w:t xml:space="preserve"> Access Control Service namespace</w:t>
      </w:r>
    </w:p>
    <w:p w:rsidR="00A72019" w:rsidRPr="00131A87" w:rsidRDefault="00A72019" w:rsidP="00A72019">
      <w:pPr>
        <w:pStyle w:val="ppBodyTextIndent"/>
      </w:pPr>
    </w:p>
    <w:p w:rsidR="00A72019" w:rsidRPr="00E0797B" w:rsidRDefault="00A72019" w:rsidP="00A72019">
      <w:pPr>
        <w:pStyle w:val="ppNoteIndent"/>
        <w:rPr>
          <w:b/>
        </w:rPr>
      </w:pPr>
      <w:r w:rsidRPr="00E0797B">
        <w:rPr>
          <w:b/>
        </w:rPr>
        <w:t xml:space="preserve">Note: </w:t>
      </w:r>
      <w:r w:rsidRPr="00E0797B">
        <w:t>Service names must be globally unique as they are in the cloud and accessible by whomever you decide to grant access.</w:t>
      </w:r>
    </w:p>
    <w:p w:rsidR="00A72019" w:rsidRPr="00337B21" w:rsidRDefault="00A72019" w:rsidP="00A72019">
      <w:pPr>
        <w:pStyle w:val="ppBodyTextIndent"/>
      </w:pPr>
    </w:p>
    <w:p w:rsidR="00A72019" w:rsidRDefault="00A72019" w:rsidP="00A72019">
      <w:pPr>
        <w:pStyle w:val="ppNumberList"/>
      </w:pPr>
      <w:r>
        <w:t xml:space="preserve">Locate the new entry in the list of configured service namespaces and then wait for its </w:t>
      </w:r>
      <w:r w:rsidRPr="000B671D">
        <w:rPr>
          <w:b/>
        </w:rPr>
        <w:t>Status</w:t>
      </w:r>
      <w:r>
        <w:t xml:space="preserve"> column to show the namespace as </w:t>
      </w:r>
      <w:r w:rsidRPr="000B671D">
        <w:rPr>
          <w:i/>
        </w:rPr>
        <w:t>Active</w:t>
      </w:r>
      <w:r>
        <w:t>.</w:t>
      </w:r>
    </w:p>
    <w:p w:rsidR="00A72019" w:rsidRDefault="00A72019" w:rsidP="00A72019">
      <w:pPr>
        <w:pStyle w:val="ppNumberList"/>
      </w:pPr>
      <w:r>
        <w:t xml:space="preserve">On the ribbon, click </w:t>
      </w:r>
      <w:r w:rsidRPr="00F42FFB">
        <w:rPr>
          <w:b/>
        </w:rPr>
        <w:t>Access Control Service</w:t>
      </w:r>
      <w:r>
        <w:t xml:space="preserve"> to browse to the ACS Management site.</w:t>
      </w:r>
    </w:p>
    <w:p w:rsidR="00A72019" w:rsidRDefault="005248DF" w:rsidP="00A72019">
      <w:pPr>
        <w:pStyle w:val="ppFigureIndent"/>
        <w:keepNext/>
      </w:pPr>
      <w:r>
        <w:rPr>
          <w:noProof/>
          <w:lang w:bidi="ar-SA"/>
        </w:rPr>
        <w:lastRenderedPageBreak/>
        <w:drawing>
          <wp:inline distT="0" distB="0" distL="0" distR="0">
            <wp:extent cx="5389200" cy="3459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389200" cy="34596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23</w:t>
      </w:r>
      <w:r w:rsidR="009B2360">
        <w:rPr>
          <w:noProof/>
        </w:rPr>
        <w:fldChar w:fldCharType="end"/>
      </w:r>
    </w:p>
    <w:p w:rsidR="00A72019" w:rsidRDefault="00A72019" w:rsidP="00A72019">
      <w:pPr>
        <w:pStyle w:val="ppFigureCaptionIndent"/>
      </w:pPr>
      <w:r>
        <w:t xml:space="preserve">Navigating to the </w:t>
      </w:r>
      <w:proofErr w:type="spellStart"/>
      <w:r>
        <w:t>AppFabric</w:t>
      </w:r>
      <w:proofErr w:type="spellEnd"/>
      <w:r>
        <w:t xml:space="preserve"> Access Control Service Management site</w:t>
      </w:r>
    </w:p>
    <w:p w:rsidR="00A72019" w:rsidRPr="000A3CB0" w:rsidRDefault="00A72019" w:rsidP="00A72019">
      <w:pPr>
        <w:pStyle w:val="ppBodyTextIndent"/>
      </w:pPr>
    </w:p>
    <w:p w:rsidR="00A72019" w:rsidRDefault="00A72019" w:rsidP="00A72019">
      <w:pPr>
        <w:pStyle w:val="ppNumberList"/>
      </w:pPr>
      <w:r>
        <w:t xml:space="preserve">In the ACS Management site, under </w:t>
      </w:r>
      <w:r w:rsidRPr="00131A87">
        <w:rPr>
          <w:b/>
        </w:rPr>
        <w:t>Administration</w:t>
      </w:r>
      <w:r>
        <w:t xml:space="preserve"> in the navigation pane, select </w:t>
      </w:r>
      <w:r w:rsidRPr="00F42FFB">
        <w:rPr>
          <w:b/>
        </w:rPr>
        <w:t>Management Service</w:t>
      </w:r>
      <w:r>
        <w:t xml:space="preserve">.  </w:t>
      </w:r>
    </w:p>
    <w:p w:rsidR="00A72019" w:rsidRDefault="00805EB0" w:rsidP="00A72019">
      <w:pPr>
        <w:pStyle w:val="ppFigureIndent"/>
      </w:pPr>
      <w:r>
        <w:rPr>
          <w:noProof/>
          <w:lang w:bidi="ar-SA"/>
        </w:rPr>
        <w:drawing>
          <wp:inline distT="0" distB="0" distL="0" distR="0">
            <wp:extent cx="5389200" cy="325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9200" cy="3258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24</w:t>
      </w:r>
      <w:r w:rsidR="009B2360">
        <w:rPr>
          <w:noProof/>
        </w:rPr>
        <w:fldChar w:fldCharType="end"/>
      </w:r>
    </w:p>
    <w:p w:rsidR="00A72019" w:rsidRPr="00442E57" w:rsidRDefault="00A72019" w:rsidP="00A72019">
      <w:pPr>
        <w:pStyle w:val="ppFigureCaptionIndent"/>
      </w:pPr>
      <w:r>
        <w:lastRenderedPageBreak/>
        <w:t>Administering ACS management service accounts</w:t>
      </w:r>
    </w:p>
    <w:p w:rsidR="00A72019" w:rsidRPr="00442E57" w:rsidRDefault="00A72019" w:rsidP="00A72019">
      <w:pPr>
        <w:pStyle w:val="ppBodyTextIndent"/>
      </w:pPr>
    </w:p>
    <w:p w:rsidR="00A72019" w:rsidRDefault="00A72019" w:rsidP="00A72019">
      <w:pPr>
        <w:pStyle w:val="ppNumberList"/>
      </w:pPr>
      <w:r>
        <w:t xml:space="preserve">In the </w:t>
      </w:r>
      <w:r w:rsidRPr="00131A87">
        <w:rPr>
          <w:b/>
        </w:rPr>
        <w:t>Management Service Accounts</w:t>
      </w:r>
      <w:r>
        <w:t xml:space="preserve"> section, select the </w:t>
      </w:r>
      <w:proofErr w:type="spellStart"/>
      <w:r w:rsidRPr="006B366B">
        <w:rPr>
          <w:b/>
        </w:rPr>
        <w:t>ManagementClient</w:t>
      </w:r>
      <w:proofErr w:type="spellEnd"/>
      <w:r>
        <w:t xml:space="preserve"> service account.</w:t>
      </w:r>
    </w:p>
    <w:p w:rsidR="00A72019" w:rsidRDefault="00805EB0" w:rsidP="00A72019">
      <w:pPr>
        <w:pStyle w:val="ppFigureIndent"/>
      </w:pPr>
      <w:r>
        <w:rPr>
          <w:noProof/>
          <w:lang w:bidi="ar-SA"/>
        </w:rPr>
        <w:drawing>
          <wp:inline distT="0" distB="0" distL="0" distR="0">
            <wp:extent cx="53892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389200" cy="2880000"/>
                    </a:xfrm>
                    <a:prstGeom prst="rect">
                      <a:avLst/>
                    </a:prstGeom>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25</w:t>
      </w:r>
      <w:r w:rsidR="009B2360">
        <w:rPr>
          <w:noProof/>
        </w:rPr>
        <w:fldChar w:fldCharType="end"/>
      </w:r>
    </w:p>
    <w:p w:rsidR="00A72019" w:rsidRDefault="00A72019" w:rsidP="00A72019">
      <w:pPr>
        <w:pStyle w:val="ppFigureCaptionIndent"/>
      </w:pPr>
      <w:r>
        <w:t>Retrieving the properties of the default management service account</w:t>
      </w:r>
    </w:p>
    <w:p w:rsidR="00A72019" w:rsidRPr="00454E0F" w:rsidRDefault="00A72019" w:rsidP="00A72019">
      <w:pPr>
        <w:pStyle w:val="ppBodyTextIndent"/>
      </w:pPr>
    </w:p>
    <w:p w:rsidR="00A72019" w:rsidRDefault="00A72019" w:rsidP="00A72019">
      <w:pPr>
        <w:pStyle w:val="ppNumberList"/>
      </w:pPr>
      <w:r>
        <w:t xml:space="preserve">In the </w:t>
      </w:r>
      <w:r w:rsidRPr="00454E0F">
        <w:rPr>
          <w:b/>
        </w:rPr>
        <w:t>Edit Management Service Account</w:t>
      </w:r>
      <w:r>
        <w:t xml:space="preserve"> page, under </w:t>
      </w:r>
      <w:r w:rsidRPr="006B366B">
        <w:rPr>
          <w:b/>
        </w:rPr>
        <w:t>Credentials</w:t>
      </w:r>
      <w:r>
        <w:t xml:space="preserve">, select </w:t>
      </w:r>
      <w:r w:rsidRPr="007C0C14">
        <w:rPr>
          <w:b/>
        </w:rPr>
        <w:t>Symmetric Key</w:t>
      </w:r>
      <w:r>
        <w:t>.</w:t>
      </w:r>
    </w:p>
    <w:p w:rsidR="00A72019" w:rsidRDefault="00805EB0" w:rsidP="00A72019">
      <w:pPr>
        <w:pStyle w:val="ppFigureIndent"/>
        <w:keepNext/>
      </w:pPr>
      <w:r>
        <w:rPr>
          <w:noProof/>
          <w:lang w:bidi="ar-SA"/>
        </w:rPr>
        <w:lastRenderedPageBreak/>
        <w:drawing>
          <wp:inline distT="0" distB="0" distL="0" distR="0">
            <wp:extent cx="5389200" cy="356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89200" cy="35604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26</w:t>
      </w:r>
      <w:r w:rsidR="009B2360">
        <w:rPr>
          <w:noProof/>
        </w:rPr>
        <w:fldChar w:fldCharType="end"/>
      </w:r>
    </w:p>
    <w:p w:rsidR="00A72019" w:rsidRDefault="00A72019" w:rsidP="00A72019">
      <w:pPr>
        <w:pStyle w:val="ppFigureCaptionIndent"/>
      </w:pPr>
      <w:r>
        <w:t>Accessing the service management credentials</w:t>
      </w:r>
    </w:p>
    <w:p w:rsidR="00A72019" w:rsidRPr="00956044" w:rsidRDefault="00A72019" w:rsidP="00A72019">
      <w:pPr>
        <w:pStyle w:val="ppBodyTextIndent"/>
      </w:pPr>
    </w:p>
    <w:p w:rsidR="00A72019" w:rsidRPr="00454E0F" w:rsidRDefault="00A72019" w:rsidP="00A72019">
      <w:pPr>
        <w:pStyle w:val="ppNumberList"/>
      </w:pPr>
      <w:r>
        <w:t xml:space="preserve">In the </w:t>
      </w:r>
      <w:r w:rsidRPr="00454E0F">
        <w:rPr>
          <w:b/>
        </w:rPr>
        <w:t xml:space="preserve">Edit Management </w:t>
      </w:r>
      <w:r>
        <w:rPr>
          <w:b/>
        </w:rPr>
        <w:t>Credential</w:t>
      </w:r>
      <w:r>
        <w:t xml:space="preserve"> page, make note of the value displayed for </w:t>
      </w:r>
      <w:r w:rsidRPr="00BC05E1">
        <w:rPr>
          <w:b/>
        </w:rPr>
        <w:t>Key</w:t>
      </w:r>
      <w:r>
        <w:t>. You will need this value later, when you configure the application.</w:t>
      </w:r>
    </w:p>
    <w:p w:rsidR="00A72019" w:rsidRDefault="00265920" w:rsidP="00A72019">
      <w:pPr>
        <w:pStyle w:val="ppFigureIndent"/>
      </w:pPr>
      <w:r>
        <w:rPr>
          <w:noProof/>
          <w:lang w:bidi="ar-SA"/>
        </w:rPr>
        <w:lastRenderedPageBreak/>
        <w:drawing>
          <wp:inline distT="0" distB="0" distL="0" distR="0">
            <wp:extent cx="5389200" cy="385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89200" cy="3852000"/>
                    </a:xfrm>
                    <a:prstGeom prst="rect">
                      <a:avLst/>
                    </a:prstGeom>
                    <a:noFill/>
                    <a:ln>
                      <a:noFill/>
                    </a:ln>
                  </pic:spPr>
                </pic:pic>
              </a:graphicData>
            </a:graphic>
          </wp:inline>
        </w:drawing>
      </w:r>
    </w:p>
    <w:p w:rsidR="00A72019" w:rsidRDefault="00A72019" w:rsidP="00A72019">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27</w:t>
      </w:r>
      <w:r w:rsidR="009B2360">
        <w:rPr>
          <w:noProof/>
        </w:rPr>
        <w:fldChar w:fldCharType="end"/>
      </w:r>
    </w:p>
    <w:p w:rsidR="00A72019" w:rsidRDefault="00A72019" w:rsidP="00A72019">
      <w:pPr>
        <w:pStyle w:val="ppFigureCaptionIndent"/>
      </w:pPr>
      <w:r>
        <w:t>Retrieving the management key</w:t>
      </w:r>
    </w:p>
    <w:p w:rsidR="00A72019" w:rsidRDefault="00A72019" w:rsidP="00A72019">
      <w:pPr>
        <w:pStyle w:val="ppListEnd"/>
      </w:pPr>
    </w:p>
    <w:p w:rsidR="00A72019" w:rsidRDefault="00A72019" w:rsidP="00823FE7">
      <w:pPr>
        <w:pStyle w:val="ppProcedureStart"/>
      </w:pPr>
    </w:p>
    <w:p w:rsidR="00823FE7" w:rsidRDefault="00823FE7" w:rsidP="00823FE7">
      <w:pPr>
        <w:pStyle w:val="ppProcedureStart"/>
      </w:pPr>
      <w:bookmarkStart w:id="15" w:name="_Toc307410675"/>
      <w:r>
        <w:t>Preparing the Application for Deployment</w:t>
      </w:r>
      <w:bookmarkEnd w:id="12"/>
      <w:bookmarkEnd w:id="15"/>
    </w:p>
    <w:p w:rsidR="00823FE7" w:rsidRDefault="001E2A15" w:rsidP="00823FE7">
      <w:pPr>
        <w:pStyle w:val="ppBodyText"/>
      </w:pPr>
      <w:r>
        <w:t xml:space="preserve">Next, </w:t>
      </w:r>
      <w:r w:rsidR="00823FE7">
        <w:t>you need to configure the application to operate in the Windows Azure environment.</w:t>
      </w:r>
      <w:r w:rsidR="00823FE7" w:rsidRPr="009B68A3">
        <w:t xml:space="preserve"> </w:t>
      </w:r>
      <w:r w:rsidR="00823FE7">
        <w:t xml:space="preserve">This section describes every setting that you need to provide in order to deploy the application. </w:t>
      </w:r>
    </w:p>
    <w:p w:rsidR="00823FE7" w:rsidRDefault="00823FE7" w:rsidP="00823FE7">
      <w:pPr>
        <w:pStyle w:val="ppNumberList"/>
      </w:pPr>
      <w:r>
        <w:t xml:space="preserve">In Visual Studio, open the </w:t>
      </w:r>
      <w:r w:rsidRPr="00F02E9C">
        <w:rPr>
          <w:b/>
        </w:rPr>
        <w:t>Configuration.xml</w:t>
      </w:r>
      <w:r>
        <w:t xml:space="preserve"> file </w:t>
      </w:r>
      <w:r>
        <w:rPr>
          <w:rFonts w:eastAsia="Arial Unicode MS"/>
          <w:lang w:val="en-NZ" w:bidi="ar-SA"/>
        </w:rPr>
        <w:t xml:space="preserve">located inside the </w:t>
      </w:r>
      <w:r w:rsidRPr="00401B80">
        <w:rPr>
          <w:rFonts w:eastAsia="Arial Unicode MS"/>
          <w:lang w:val="en-NZ" w:bidi="ar-SA"/>
        </w:rPr>
        <w:t>root</w:t>
      </w:r>
      <w:r>
        <w:rPr>
          <w:rFonts w:eastAsia="Arial Unicode MS"/>
          <w:lang w:val="en-NZ" w:bidi="ar-SA"/>
        </w:rPr>
        <w:t xml:space="preserve"> folder of this package</w:t>
      </w:r>
      <w:r>
        <w:t xml:space="preserve">. </w:t>
      </w:r>
    </w:p>
    <w:p w:rsidR="00823FE7" w:rsidRDefault="00823FE7" w:rsidP="00823FE7">
      <w:pPr>
        <w:pStyle w:val="ppNumberList"/>
      </w:pPr>
      <w:r>
        <w:t xml:space="preserve">Near the top of the file, locate the </w:t>
      </w:r>
      <w:proofErr w:type="spellStart"/>
      <w:r w:rsidRPr="0092483D">
        <w:rPr>
          <w:b/>
        </w:rPr>
        <w:t>UseLocalComputeEmulator</w:t>
      </w:r>
      <w:proofErr w:type="spellEnd"/>
      <w:r>
        <w:t xml:space="preserve"> setting and ensure that its value is set to </w:t>
      </w:r>
      <w:r>
        <w:rPr>
          <w:i/>
        </w:rPr>
        <w:t>false</w:t>
      </w:r>
      <w:r>
        <w:t xml:space="preserve"> to indicate to the setup script that you will deploy the application to Windows Azure.</w:t>
      </w:r>
    </w:p>
    <w:p w:rsidR="00823FE7" w:rsidRDefault="00265920" w:rsidP="00823FE7">
      <w:pPr>
        <w:pStyle w:val="ppFigureIndent"/>
        <w:keepNext/>
      </w:pPr>
      <w:r>
        <w:rPr>
          <w:noProof/>
          <w:lang w:bidi="ar-SA"/>
        </w:rPr>
        <w:lastRenderedPageBreak/>
        <w:drawing>
          <wp:inline distT="0" distB="0" distL="0" distR="0">
            <wp:extent cx="5342858" cy="173333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342858" cy="173333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28</w:t>
      </w:r>
      <w:r w:rsidR="009B2360">
        <w:rPr>
          <w:noProof/>
        </w:rPr>
        <w:fldChar w:fldCharType="end"/>
      </w:r>
    </w:p>
    <w:p w:rsidR="00823FE7" w:rsidRDefault="00823FE7" w:rsidP="00823FE7">
      <w:pPr>
        <w:pStyle w:val="ppFigureCaptionIndent"/>
      </w:pPr>
      <w:r>
        <w:t>Configuring the administrator secret value</w:t>
      </w:r>
    </w:p>
    <w:p w:rsidR="00823FE7" w:rsidRDefault="00823FE7" w:rsidP="00823FE7">
      <w:pPr>
        <w:pStyle w:val="ppBodyTextIndent"/>
      </w:pPr>
    </w:p>
    <w:p w:rsidR="00823FE7" w:rsidRDefault="00823FE7" w:rsidP="00823FE7">
      <w:pPr>
        <w:pStyle w:val="ppNumberList"/>
      </w:pPr>
      <w:r>
        <w:t xml:space="preserve">The </w:t>
      </w:r>
      <w:r w:rsidR="00D11C91">
        <w:t>T</w:t>
      </w:r>
      <w:r w:rsidR="00B5150E">
        <w:t>oolkit</w:t>
      </w:r>
      <w:r>
        <w:t xml:space="preserve"> stores </w:t>
      </w:r>
      <w:r w:rsidR="00B5150E">
        <w:t xml:space="preserve">the leaderboard </w:t>
      </w:r>
      <w:r>
        <w:t>in a relational database. To co</w:t>
      </w:r>
      <w:r w:rsidR="00D11C91">
        <w:t>nfigure the database server to use</w:t>
      </w:r>
      <w:r>
        <w:t xml:space="preserve">, locate the </w:t>
      </w:r>
      <w:r w:rsidRPr="003C0114">
        <w:rPr>
          <w:b/>
        </w:rPr>
        <w:t>Database</w:t>
      </w:r>
      <w:r>
        <w:t xml:space="preserve"> section in the configuration file and enter the settings required to </w:t>
      </w:r>
      <w:r w:rsidR="00D11C91">
        <w:t xml:space="preserve">connect to </w:t>
      </w:r>
      <w:r>
        <w:t xml:space="preserve">the server that will host the application’s database. </w:t>
      </w: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1984"/>
        <w:gridCol w:w="4112"/>
        <w:gridCol w:w="1998"/>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226" w:type="pct"/>
          </w:tcPr>
          <w:p w:rsidR="00823FE7" w:rsidRDefault="00823FE7" w:rsidP="00823FE7">
            <w:pPr>
              <w:pStyle w:val="ppTableText"/>
            </w:pPr>
            <w:r>
              <w:t>Setting</w:t>
            </w:r>
          </w:p>
        </w:tc>
        <w:tc>
          <w:tcPr>
            <w:tcW w:w="2540" w:type="pct"/>
          </w:tcPr>
          <w:p w:rsidR="00823FE7" w:rsidRDefault="00823FE7" w:rsidP="00823FE7">
            <w:pPr>
              <w:pStyle w:val="ppTableText"/>
            </w:pPr>
            <w:r>
              <w:t>Description</w:t>
            </w:r>
          </w:p>
        </w:tc>
        <w:tc>
          <w:tcPr>
            <w:tcW w:w="1235" w:type="pct"/>
          </w:tcPr>
          <w:p w:rsidR="00823FE7" w:rsidRDefault="00823FE7" w:rsidP="00823FE7">
            <w:pPr>
              <w:pStyle w:val="ppTableText"/>
            </w:pPr>
            <w:r>
              <w:t>Quick Configuration</w:t>
            </w:r>
          </w:p>
        </w:tc>
      </w:tr>
      <w:tr w:rsidR="00823FE7" w:rsidTr="00823FE7">
        <w:tc>
          <w:tcPr>
            <w:tcW w:w="1226" w:type="pct"/>
          </w:tcPr>
          <w:p w:rsidR="00823FE7" w:rsidRDefault="00823FE7" w:rsidP="00823FE7">
            <w:pPr>
              <w:pStyle w:val="ppTableText"/>
            </w:pPr>
            <w:proofErr w:type="spellStart"/>
            <w:r w:rsidRPr="00C946E5">
              <w:rPr>
                <w:b/>
              </w:rPr>
              <w:t>ServerName</w:t>
            </w:r>
            <w:proofErr w:type="spellEnd"/>
          </w:p>
        </w:tc>
        <w:tc>
          <w:tcPr>
            <w:tcW w:w="2540" w:type="pct"/>
          </w:tcPr>
          <w:p w:rsidR="00823FE7" w:rsidRDefault="00823FE7" w:rsidP="00823FE7">
            <w:pPr>
              <w:pStyle w:val="ppTableText"/>
            </w:pPr>
            <w:r>
              <w:t>Database server name. Specify an existing SQL Azure server or leave blank to create a new server.</w:t>
            </w:r>
          </w:p>
          <w:p w:rsidR="004D069B" w:rsidRDefault="004D069B" w:rsidP="004D069B">
            <w:pPr>
              <w:pStyle w:val="ppTableText"/>
            </w:pPr>
            <w:r>
              <w:t xml:space="preserve">If you specify a server, use its full name (e.g. </w:t>
            </w:r>
            <w:r w:rsidRPr="004D069B">
              <w:rPr>
                <w:i/>
              </w:rPr>
              <w:t>servername.database.windows.net</w:t>
            </w:r>
            <w:r>
              <w:t>)</w:t>
            </w:r>
          </w:p>
        </w:tc>
        <w:tc>
          <w:tcPr>
            <w:tcW w:w="1235"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823FE7">
        <w:tc>
          <w:tcPr>
            <w:tcW w:w="1226" w:type="pct"/>
          </w:tcPr>
          <w:p w:rsidR="00823FE7" w:rsidRDefault="00823FE7" w:rsidP="00823FE7">
            <w:pPr>
              <w:pStyle w:val="ppTableText"/>
            </w:pPr>
            <w:proofErr w:type="spellStart"/>
            <w:r w:rsidRPr="00C946E5">
              <w:rPr>
                <w:b/>
              </w:rPr>
              <w:t>DatabaseName</w:t>
            </w:r>
            <w:proofErr w:type="spellEnd"/>
          </w:p>
        </w:tc>
        <w:tc>
          <w:tcPr>
            <w:tcW w:w="2540" w:type="pct"/>
          </w:tcPr>
          <w:p w:rsidR="00823FE7" w:rsidRDefault="00823FE7" w:rsidP="001E2A15">
            <w:pPr>
              <w:pStyle w:val="ppTableText"/>
            </w:pPr>
            <w:r>
              <w:t xml:space="preserve">Name of the application database. Default value is </w:t>
            </w:r>
            <w:proofErr w:type="spellStart"/>
            <w:r w:rsidR="001E2A15">
              <w:rPr>
                <w:i/>
              </w:rPr>
              <w:t>SocialGames</w:t>
            </w:r>
            <w:proofErr w:type="spellEnd"/>
            <w:r>
              <w:t>.</w:t>
            </w:r>
          </w:p>
        </w:tc>
        <w:tc>
          <w:tcPr>
            <w:tcW w:w="1235" w:type="pct"/>
          </w:tcPr>
          <w:p w:rsidR="00823FE7" w:rsidRDefault="001E2A15" w:rsidP="00823FE7">
            <w:pPr>
              <w:pStyle w:val="ppTableText"/>
            </w:pPr>
            <w:proofErr w:type="spellStart"/>
            <w:r>
              <w:rPr>
                <w:i/>
              </w:rPr>
              <w:t>SocialGames</w:t>
            </w:r>
            <w:proofErr w:type="spellEnd"/>
          </w:p>
        </w:tc>
      </w:tr>
      <w:tr w:rsidR="00823FE7" w:rsidTr="00823FE7">
        <w:tc>
          <w:tcPr>
            <w:tcW w:w="1226" w:type="pct"/>
          </w:tcPr>
          <w:p w:rsidR="00823FE7" w:rsidRDefault="00823FE7" w:rsidP="00823FE7">
            <w:pPr>
              <w:pStyle w:val="ppTableText"/>
            </w:pPr>
            <w:r w:rsidRPr="00C946E5">
              <w:rPr>
                <w:b/>
              </w:rPr>
              <w:t>Username</w:t>
            </w:r>
          </w:p>
        </w:tc>
        <w:tc>
          <w:tcPr>
            <w:tcW w:w="2540" w:type="pct"/>
          </w:tcPr>
          <w:p w:rsidR="00823FE7" w:rsidRDefault="00823FE7" w:rsidP="00823FE7">
            <w:pPr>
              <w:pStyle w:val="ppTableText"/>
            </w:pPr>
            <w:r>
              <w:t>User name of the database server login.</w:t>
            </w:r>
          </w:p>
        </w:tc>
        <w:tc>
          <w:tcPr>
            <w:tcW w:w="1235" w:type="pct"/>
          </w:tcPr>
          <w:p w:rsidR="00823FE7" w:rsidRPr="00C946E5" w:rsidRDefault="00823FE7" w:rsidP="00823FE7">
            <w:pPr>
              <w:pStyle w:val="ppTableText"/>
              <w:rPr>
                <w:i/>
              </w:rPr>
            </w:pPr>
            <w:proofErr w:type="spellStart"/>
            <w:r>
              <w:rPr>
                <w:i/>
              </w:rPr>
              <w:t>Adminuser</w:t>
            </w:r>
            <w:proofErr w:type="spellEnd"/>
          </w:p>
        </w:tc>
      </w:tr>
      <w:tr w:rsidR="00823FE7" w:rsidTr="00823FE7">
        <w:tc>
          <w:tcPr>
            <w:tcW w:w="1226" w:type="pct"/>
          </w:tcPr>
          <w:p w:rsidR="00823FE7" w:rsidRDefault="00823FE7" w:rsidP="00823FE7">
            <w:pPr>
              <w:pStyle w:val="ppTableText"/>
            </w:pPr>
            <w:r w:rsidRPr="00C946E5">
              <w:rPr>
                <w:b/>
              </w:rPr>
              <w:t>Password</w:t>
            </w:r>
          </w:p>
        </w:tc>
        <w:tc>
          <w:tcPr>
            <w:tcW w:w="2540" w:type="pct"/>
          </w:tcPr>
          <w:p w:rsidR="00823FE7" w:rsidRDefault="00823FE7" w:rsidP="00823FE7">
            <w:pPr>
              <w:pStyle w:val="ppTableText"/>
            </w:pPr>
            <w:r>
              <w:t xml:space="preserve">Password of the database login. </w:t>
            </w:r>
          </w:p>
        </w:tc>
        <w:tc>
          <w:tcPr>
            <w:tcW w:w="1235" w:type="pct"/>
          </w:tcPr>
          <w:p w:rsidR="00823FE7" w:rsidRDefault="00823FE7" w:rsidP="00823FE7">
            <w:pPr>
              <w:pStyle w:val="ppTableText"/>
            </w:pPr>
            <w:r>
              <w:rPr>
                <w:i/>
              </w:rPr>
              <w:t>&lt;your-password&gt;</w:t>
            </w:r>
          </w:p>
        </w:tc>
      </w:tr>
      <w:tr w:rsidR="00823FE7" w:rsidTr="00823FE7">
        <w:tc>
          <w:tcPr>
            <w:tcW w:w="1226" w:type="pct"/>
          </w:tcPr>
          <w:p w:rsidR="00823FE7" w:rsidRDefault="00823FE7" w:rsidP="00823FE7">
            <w:pPr>
              <w:pStyle w:val="ppTableText"/>
            </w:pPr>
            <w:r w:rsidRPr="00C946E5">
              <w:rPr>
                <w:b/>
              </w:rPr>
              <w:t>Location</w:t>
            </w:r>
          </w:p>
        </w:tc>
        <w:tc>
          <w:tcPr>
            <w:tcW w:w="2540" w:type="pct"/>
          </w:tcPr>
          <w:p w:rsidR="00823FE7" w:rsidRDefault="00823FE7" w:rsidP="00823FE7">
            <w:pPr>
              <w:pStyle w:val="ppTableText"/>
            </w:pPr>
            <w:r>
              <w:t>Location of a new SQL Azure server. This setting is used only when deploying to Windows Azure and creating a new SQL Azure server. Specify one of the available locations: East Asia, North Central US, North Europe, South Central US, Southeast Asia, or West Europe.</w:t>
            </w:r>
          </w:p>
          <w:p w:rsidR="00823FE7" w:rsidRDefault="00823FE7" w:rsidP="00823FE7">
            <w:pPr>
              <w:pStyle w:val="ppTableText"/>
            </w:pPr>
            <w:r>
              <w:t>Leave blank when using an existing server.</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235" w:type="pct"/>
          </w:tcPr>
          <w:p w:rsidR="00823FE7" w:rsidRPr="00C946E5" w:rsidRDefault="00823FE7" w:rsidP="00823FE7">
            <w:pPr>
              <w:pStyle w:val="ppTableText"/>
              <w:rPr>
                <w:i/>
              </w:rPr>
            </w:pPr>
            <w:r>
              <w:rPr>
                <w:i/>
              </w:rPr>
              <w:t>&lt;your-location&gt;</w:t>
            </w:r>
          </w:p>
        </w:tc>
      </w:tr>
    </w:tbl>
    <w:p w:rsidR="00823FE7" w:rsidRDefault="00823FE7" w:rsidP="00823FE7">
      <w:pPr>
        <w:pStyle w:val="ppBodyTextIndent"/>
        <w:rPr>
          <w:lang w:bidi="ar-SA"/>
        </w:rPr>
      </w:pPr>
    </w:p>
    <w:p w:rsidR="00823FE7" w:rsidRDefault="00823FE7" w:rsidP="00823FE7">
      <w:pPr>
        <w:pStyle w:val="ppNoteIndent"/>
      </w:pPr>
      <w:r w:rsidRPr="00FD3F00">
        <w:rPr>
          <w:b/>
        </w:rPr>
        <w:lastRenderedPageBreak/>
        <w:t>Note:</w:t>
      </w:r>
      <w:r>
        <w:t xml:space="preserve"> The </w:t>
      </w:r>
      <w:r w:rsidRPr="00FD3F00">
        <w:rPr>
          <w:b/>
        </w:rPr>
        <w:t>Quick Configuration</w:t>
      </w:r>
      <w:r>
        <w:t xml:space="preserve"> column in this table shows the values that you need to enter when using the automated scripts to create a new SQL Azure server in the chosen location and with the specified credentials. </w:t>
      </w:r>
    </w:p>
    <w:p w:rsidR="00823FE7" w:rsidRDefault="00823FE7" w:rsidP="00823FE7">
      <w:pPr>
        <w:pStyle w:val="ppBodyTextIndent"/>
      </w:pPr>
    </w:p>
    <w:p w:rsidR="00823FE7" w:rsidRDefault="00BC0815" w:rsidP="00823FE7">
      <w:pPr>
        <w:pStyle w:val="ppFigureIndent"/>
        <w:keepNext/>
      </w:pPr>
      <w:r>
        <w:rPr>
          <w:noProof/>
          <w:lang w:bidi="ar-SA"/>
        </w:rPr>
        <w:drawing>
          <wp:inline distT="0" distB="0" distL="0" distR="0">
            <wp:extent cx="5238750" cy="3381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38750" cy="3381375"/>
                    </a:xfrm>
                    <a:prstGeom prst="rect">
                      <a:avLst/>
                    </a:prstGeom>
                    <a:noFill/>
                    <a:ln>
                      <a:noFill/>
                    </a:ln>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29</w:t>
      </w:r>
      <w:r w:rsidR="009B2360">
        <w:rPr>
          <w:noProof/>
        </w:rPr>
        <w:fldChar w:fldCharType="end"/>
      </w:r>
    </w:p>
    <w:p w:rsidR="00823FE7" w:rsidRPr="003C0114" w:rsidRDefault="00823FE7" w:rsidP="00823FE7">
      <w:pPr>
        <w:pStyle w:val="ppFigureCaptionIndent"/>
      </w:pPr>
      <w:r>
        <w:t>Creating a new SQL Azure server in the  South Central US data center with the specified credentials</w:t>
      </w:r>
    </w:p>
    <w:p w:rsidR="00823FE7" w:rsidRDefault="00823FE7" w:rsidP="00823FE7">
      <w:pPr>
        <w:pStyle w:val="ppBodyTextIndent"/>
      </w:pPr>
      <w:r>
        <w:rPr>
          <w:noProof/>
          <w:lang w:bidi="ar-SA"/>
        </w:rPr>
        <w:t xml:space="preserve"> </w:t>
      </w:r>
    </w:p>
    <w:p w:rsidR="00823FE7" w:rsidRDefault="00823FE7" w:rsidP="00823FE7">
      <w:pPr>
        <w:pStyle w:val="ppNumberList"/>
      </w:pPr>
      <w:r>
        <w:t xml:space="preserve">Authentication in the application is handled by the </w:t>
      </w:r>
      <w:proofErr w:type="spellStart"/>
      <w:r>
        <w:rPr>
          <w:rFonts w:eastAsia="Arial Unicode MS"/>
        </w:rPr>
        <w:t>AppFabric</w:t>
      </w:r>
      <w:proofErr w:type="spellEnd"/>
      <w:r>
        <w:rPr>
          <w:rFonts w:eastAsia="Arial Unicode MS"/>
        </w:rPr>
        <w:t xml:space="preserve"> </w:t>
      </w:r>
      <w:r>
        <w:t xml:space="preserve">Access Control Service. To configure it, find the </w:t>
      </w:r>
      <w:proofErr w:type="spellStart"/>
      <w:r>
        <w:rPr>
          <w:b/>
        </w:rPr>
        <w:t>AccessControlService</w:t>
      </w:r>
      <w:proofErr w:type="spellEnd"/>
      <w:r>
        <w:t xml:space="preserve"> section and enter the settings for the service namespace that you created previously. Additionally, you can enable </w:t>
      </w:r>
      <w:r w:rsidR="00B5150E">
        <w:t xml:space="preserve">Windows Live ID and Facebook as </w:t>
      </w:r>
      <w:r>
        <w:t xml:space="preserve">identity providers that the application can use by setting the value of the corresponding </w:t>
      </w:r>
      <w:proofErr w:type="spellStart"/>
      <w:r w:rsidRPr="00982326">
        <w:rPr>
          <w:b/>
        </w:rPr>
        <w:t>UseXXXProvider</w:t>
      </w:r>
      <w:proofErr w:type="spellEnd"/>
      <w:r>
        <w:t xml:space="preserve"> element to </w:t>
      </w:r>
      <w:r w:rsidRPr="00982326">
        <w:rPr>
          <w:i/>
        </w:rPr>
        <w:t>true</w:t>
      </w:r>
      <w:r>
        <w:t xml:space="preserve">. By default, </w:t>
      </w:r>
      <w:r w:rsidR="00B5150E">
        <w:t>only Windows Live ID is enabled</w:t>
      </w:r>
      <w:r>
        <w:t xml:space="preserve">. </w:t>
      </w:r>
      <w:r w:rsidR="00B5150E">
        <w:t>You need to enable at least one identity provider.</w:t>
      </w:r>
    </w:p>
    <w:p w:rsidR="00823FE7" w:rsidRDefault="00823FE7" w:rsidP="00823FE7">
      <w:pPr>
        <w:pStyle w:val="ppBodyTextIndent"/>
      </w:pPr>
      <w:r>
        <w:t xml:space="preserve">The table below describes each setting in this section. </w:t>
      </w:r>
    </w:p>
    <w:tbl>
      <w:tblPr>
        <w:tblStyle w:val="ppTableGrid"/>
        <w:tblW w:w="4470" w:type="pct"/>
        <w:tblInd w:w="959" w:type="dxa"/>
        <w:tblLayout w:type="fixed"/>
        <w:tblLook w:val="04A0" w:firstRow="1" w:lastRow="0" w:firstColumn="1" w:lastColumn="0" w:noHBand="0" w:noVBand="1"/>
      </w:tblPr>
      <w:tblGrid>
        <w:gridCol w:w="3118"/>
        <w:gridCol w:w="2695"/>
        <w:gridCol w:w="2281"/>
      </w:tblGrid>
      <w:tr w:rsidR="00823FE7" w:rsidTr="00B5150E">
        <w:trPr>
          <w:cnfStyle w:val="100000000000" w:firstRow="1" w:lastRow="0" w:firstColumn="0" w:lastColumn="0" w:oddVBand="0" w:evenVBand="0" w:oddHBand="0" w:evenHBand="0" w:firstRowFirstColumn="0" w:firstRowLastColumn="0" w:lastRowFirstColumn="0" w:lastRowLastColumn="0"/>
        </w:trPr>
        <w:tc>
          <w:tcPr>
            <w:tcW w:w="1926" w:type="pct"/>
          </w:tcPr>
          <w:p w:rsidR="00823FE7" w:rsidRDefault="00823FE7" w:rsidP="00823FE7">
            <w:pPr>
              <w:pStyle w:val="ppTableText"/>
            </w:pPr>
            <w:r>
              <w:t>Setting</w:t>
            </w:r>
          </w:p>
        </w:tc>
        <w:tc>
          <w:tcPr>
            <w:tcW w:w="1665" w:type="pct"/>
          </w:tcPr>
          <w:p w:rsidR="00823FE7" w:rsidRDefault="00823FE7" w:rsidP="00823FE7">
            <w:pPr>
              <w:pStyle w:val="ppTableText"/>
            </w:pPr>
            <w:r>
              <w:t>Description</w:t>
            </w:r>
          </w:p>
        </w:tc>
        <w:tc>
          <w:tcPr>
            <w:tcW w:w="1409" w:type="pct"/>
          </w:tcPr>
          <w:p w:rsidR="00823FE7" w:rsidRDefault="00823FE7" w:rsidP="00823FE7">
            <w:pPr>
              <w:pStyle w:val="ppTableText"/>
            </w:pPr>
            <w:r>
              <w:t>Quick Configuration</w:t>
            </w:r>
          </w:p>
        </w:tc>
      </w:tr>
      <w:tr w:rsidR="00823FE7" w:rsidTr="00B5150E">
        <w:tc>
          <w:tcPr>
            <w:tcW w:w="1926" w:type="pct"/>
          </w:tcPr>
          <w:p w:rsidR="00823FE7" w:rsidRDefault="00823FE7" w:rsidP="00823FE7">
            <w:pPr>
              <w:pStyle w:val="ppTableText"/>
            </w:pPr>
            <w:r>
              <w:rPr>
                <w:b/>
              </w:rPr>
              <w:t>Namespace</w:t>
            </w:r>
          </w:p>
        </w:tc>
        <w:tc>
          <w:tcPr>
            <w:tcW w:w="1665" w:type="pct"/>
          </w:tcPr>
          <w:p w:rsidR="00823FE7" w:rsidRDefault="00823FE7" w:rsidP="00823FE7">
            <w:pPr>
              <w:pStyle w:val="ppTableText"/>
            </w:pPr>
            <w:r>
              <w:t>Name of the ACS namespace created for the application.</w:t>
            </w:r>
          </w:p>
          <w:p w:rsidR="00823FE7" w:rsidRDefault="004212AA" w:rsidP="00B5150E">
            <w:pPr>
              <w:pStyle w:val="ppTableText"/>
            </w:pPr>
            <w:r>
              <w:t>Enter</w:t>
            </w:r>
            <w:r w:rsidR="00823FE7">
              <w:t xml:space="preserve"> the namespace only, not         the full URL (e.g. </w:t>
            </w:r>
            <w:proofErr w:type="spellStart"/>
            <w:r w:rsidR="00B5150E" w:rsidRPr="00B5150E">
              <w:rPr>
                <w:i/>
              </w:rPr>
              <w:t>mygames</w:t>
            </w:r>
            <w:proofErr w:type="spellEnd"/>
            <w:r w:rsidR="00823FE7">
              <w:t>).</w:t>
            </w:r>
          </w:p>
        </w:tc>
        <w:tc>
          <w:tcPr>
            <w:tcW w:w="1409" w:type="pct"/>
          </w:tcPr>
          <w:p w:rsidR="00823FE7" w:rsidRPr="00C946E5" w:rsidRDefault="00823FE7" w:rsidP="00823FE7">
            <w:pPr>
              <w:pStyle w:val="ppTableText"/>
              <w:rPr>
                <w:i/>
              </w:rPr>
            </w:pPr>
            <w:r>
              <w:rPr>
                <w:i/>
              </w:rPr>
              <w:t>{your-namespace}</w:t>
            </w:r>
          </w:p>
        </w:tc>
      </w:tr>
      <w:tr w:rsidR="00823FE7" w:rsidTr="00B5150E">
        <w:tc>
          <w:tcPr>
            <w:tcW w:w="1926" w:type="pct"/>
          </w:tcPr>
          <w:p w:rsidR="00823FE7" w:rsidRDefault="00823FE7" w:rsidP="00823FE7">
            <w:pPr>
              <w:pStyle w:val="ppTableText"/>
            </w:pPr>
            <w:proofErr w:type="spellStart"/>
            <w:r>
              <w:rPr>
                <w:b/>
              </w:rPr>
              <w:lastRenderedPageBreak/>
              <w:t>ManagementKey</w:t>
            </w:r>
            <w:proofErr w:type="spellEnd"/>
          </w:p>
        </w:tc>
        <w:tc>
          <w:tcPr>
            <w:tcW w:w="1665" w:type="pct"/>
          </w:tcPr>
          <w:p w:rsidR="004212AA" w:rsidRDefault="00823FE7" w:rsidP="00823FE7">
            <w:pPr>
              <w:pStyle w:val="ppTableText"/>
            </w:pPr>
            <w:r>
              <w:t>Key for the management service account of the ACS namespace.</w:t>
            </w:r>
          </w:p>
        </w:tc>
        <w:tc>
          <w:tcPr>
            <w:tcW w:w="1409" w:type="pct"/>
          </w:tcPr>
          <w:p w:rsidR="00823FE7" w:rsidRPr="00967D17" w:rsidRDefault="00823FE7" w:rsidP="00823FE7">
            <w:pPr>
              <w:pStyle w:val="ppTableText"/>
              <w:rPr>
                <w:i/>
              </w:rPr>
            </w:pPr>
            <w:r w:rsidRPr="00967D17">
              <w:rPr>
                <w:i/>
              </w:rPr>
              <w:t>{your-management-key}</w:t>
            </w:r>
          </w:p>
        </w:tc>
      </w:tr>
      <w:tr w:rsidR="00823FE7" w:rsidTr="00B5150E">
        <w:tc>
          <w:tcPr>
            <w:tcW w:w="1926" w:type="pct"/>
          </w:tcPr>
          <w:p w:rsidR="00823FE7" w:rsidRDefault="00823FE7" w:rsidP="00823FE7">
            <w:pPr>
              <w:pStyle w:val="ppTableText"/>
            </w:pPr>
            <w:proofErr w:type="spellStart"/>
            <w:r>
              <w:rPr>
                <w:b/>
              </w:rPr>
              <w:t>RelyingPartyRealm</w:t>
            </w:r>
            <w:proofErr w:type="spellEnd"/>
          </w:p>
        </w:tc>
        <w:tc>
          <w:tcPr>
            <w:tcW w:w="1665" w:type="pct"/>
          </w:tcPr>
          <w:p w:rsidR="00823FE7" w:rsidRDefault="00823FE7" w:rsidP="00823FE7">
            <w:pPr>
              <w:pStyle w:val="ppTableText"/>
            </w:pPr>
            <w:proofErr w:type="gramStart"/>
            <w:r>
              <w:t>Relying</w:t>
            </w:r>
            <w:proofErr w:type="gramEnd"/>
            <w:r>
              <w:t xml:space="preserve"> party realm. </w:t>
            </w:r>
          </w:p>
          <w:p w:rsidR="004212AA" w:rsidRDefault="00823FE7" w:rsidP="00823FE7">
            <w:pPr>
              <w:pStyle w:val="ppTableText"/>
            </w:pPr>
            <w:r>
              <w:t xml:space="preserve">Identifies the relying party to the identity provider. </w:t>
            </w:r>
          </w:p>
          <w:p w:rsidR="00823FE7" w:rsidRDefault="00823FE7" w:rsidP="00823FE7">
            <w:pPr>
              <w:pStyle w:val="ppTableText"/>
            </w:pPr>
            <w:r>
              <w:t>When deploying</w:t>
            </w:r>
            <w:r w:rsidR="004D069B">
              <w:t xml:space="preserve"> to Windows Azure, use the HTTP</w:t>
            </w:r>
            <w:r>
              <w:t xml:space="preserve"> endpoint of your hosted service.</w:t>
            </w:r>
          </w:p>
        </w:tc>
        <w:tc>
          <w:tcPr>
            <w:tcW w:w="1409" w:type="pct"/>
          </w:tcPr>
          <w:p w:rsidR="00823FE7" w:rsidRPr="00C946E5" w:rsidRDefault="00823FE7" w:rsidP="004D069B">
            <w:pPr>
              <w:pStyle w:val="ppTableText"/>
              <w:rPr>
                <w:i/>
              </w:rPr>
            </w:pPr>
            <w:r w:rsidRPr="008B0396">
              <w:rPr>
                <w:i/>
              </w:rPr>
              <w:t>http://</w:t>
            </w:r>
            <w:r>
              <w:rPr>
                <w:i/>
              </w:rPr>
              <w:t>{your-hosted-service}</w:t>
            </w:r>
            <w:r w:rsidRPr="008B0396">
              <w:rPr>
                <w:i/>
              </w:rPr>
              <w:t>.</w:t>
            </w:r>
            <w:r>
              <w:rPr>
                <w:i/>
              </w:rPr>
              <w:t>cloudapp.net</w:t>
            </w:r>
            <w:r w:rsidRPr="008B0396">
              <w:rPr>
                <w:i/>
              </w:rPr>
              <w:t>/</w:t>
            </w:r>
          </w:p>
        </w:tc>
      </w:tr>
      <w:tr w:rsidR="00823FE7" w:rsidTr="00B5150E">
        <w:tc>
          <w:tcPr>
            <w:tcW w:w="1926" w:type="pct"/>
          </w:tcPr>
          <w:p w:rsidR="00823FE7" w:rsidRDefault="00823FE7" w:rsidP="00823FE7">
            <w:pPr>
              <w:pStyle w:val="ppTableText"/>
            </w:pPr>
            <w:proofErr w:type="spellStart"/>
            <w:r>
              <w:rPr>
                <w:b/>
              </w:rPr>
              <w:t>UseWindowsLiveIdentityProvider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Windows Live ID as an identity provider</w:t>
            </w:r>
            <w:r>
              <w:t>.</w:t>
            </w:r>
          </w:p>
        </w:tc>
        <w:tc>
          <w:tcPr>
            <w:tcW w:w="1409" w:type="pct"/>
          </w:tcPr>
          <w:p w:rsidR="00823FE7" w:rsidRPr="00967D17" w:rsidRDefault="004212AA" w:rsidP="00823FE7">
            <w:pPr>
              <w:pStyle w:val="ppTableText"/>
              <w:rPr>
                <w:i/>
              </w:rPr>
            </w:pPr>
            <w:r>
              <w:rPr>
                <w:i/>
              </w:rPr>
              <w:t>t</w:t>
            </w:r>
            <w:r w:rsidR="00823FE7">
              <w:rPr>
                <w:i/>
              </w:rPr>
              <w:t>rue</w:t>
            </w:r>
          </w:p>
        </w:tc>
      </w:tr>
      <w:tr w:rsidR="00823FE7" w:rsidTr="00B5150E">
        <w:tc>
          <w:tcPr>
            <w:tcW w:w="1926" w:type="pct"/>
          </w:tcPr>
          <w:p w:rsidR="00823FE7" w:rsidRDefault="00823FE7" w:rsidP="00823FE7">
            <w:pPr>
              <w:pStyle w:val="ppTableText"/>
              <w:rPr>
                <w:b/>
              </w:rPr>
            </w:pPr>
            <w:proofErr w:type="spellStart"/>
            <w:r>
              <w:rPr>
                <w:b/>
              </w:rPr>
              <w:t>UseFacebookIdentityProvider</w:t>
            </w:r>
            <w:proofErr w:type="spellEnd"/>
          </w:p>
        </w:tc>
        <w:tc>
          <w:tcPr>
            <w:tcW w:w="1665" w:type="pct"/>
          </w:tcPr>
          <w:p w:rsidR="00823FE7" w:rsidRDefault="00823FE7" w:rsidP="00823FE7">
            <w:pPr>
              <w:pStyle w:val="ppTableText"/>
            </w:pPr>
            <w:r w:rsidRPr="00B5630C">
              <w:t xml:space="preserve">Set to </w:t>
            </w:r>
            <w:r w:rsidRPr="00B5630C">
              <w:rPr>
                <w:i/>
              </w:rPr>
              <w:t>true</w:t>
            </w:r>
            <w:r w:rsidRPr="00B5630C">
              <w:t xml:space="preserve"> to enable </w:t>
            </w:r>
            <w:r>
              <w:t>Facebook</w:t>
            </w:r>
            <w:r w:rsidRPr="00B5630C">
              <w:t xml:space="preserve"> as an identity provider</w:t>
            </w:r>
            <w:r>
              <w:t>.</w:t>
            </w:r>
          </w:p>
          <w:p w:rsidR="00823FE7" w:rsidRDefault="00823FE7" w:rsidP="00B5150E">
            <w:pPr>
              <w:pStyle w:val="ppTableText"/>
            </w:pPr>
            <w:r>
              <w:t xml:space="preserve">If Facebook is enabled as an identity provider, specify the Facebook application name, application ID and secret (see </w:t>
            </w:r>
            <w:hyperlink r:id="rId56" w:history="1">
              <w:r w:rsidRPr="00E57700">
                <w:rPr>
                  <w:rStyle w:val="Hyperlink"/>
                </w:rPr>
                <w:t>http://msdn.microsoft.com/en-us/library/gg185919.aspx</w:t>
              </w:r>
            </w:hyperlink>
            <w:r>
              <w:t>).</w:t>
            </w:r>
          </w:p>
        </w:tc>
        <w:tc>
          <w:tcPr>
            <w:tcW w:w="1409" w:type="pct"/>
          </w:tcPr>
          <w:p w:rsidR="00823FE7" w:rsidRPr="00C946E5" w:rsidRDefault="004212AA" w:rsidP="00823FE7">
            <w:pPr>
              <w:pStyle w:val="ppTableText"/>
              <w:rPr>
                <w:i/>
              </w:rPr>
            </w:pPr>
            <w:r>
              <w:rPr>
                <w:i/>
              </w:rPr>
              <w:t>f</w:t>
            </w:r>
            <w:r w:rsidR="00823FE7">
              <w:rPr>
                <w:i/>
              </w:rPr>
              <w:t>alse</w:t>
            </w:r>
          </w:p>
        </w:tc>
      </w:tr>
      <w:tr w:rsidR="00823FE7" w:rsidTr="00B5150E">
        <w:tc>
          <w:tcPr>
            <w:tcW w:w="1926" w:type="pct"/>
          </w:tcPr>
          <w:p w:rsidR="00823FE7" w:rsidRDefault="00823FE7" w:rsidP="00823FE7">
            <w:pPr>
              <w:pStyle w:val="ppTableText"/>
              <w:rPr>
                <w:b/>
              </w:rPr>
            </w:pPr>
            <w:proofErr w:type="spellStart"/>
            <w:r>
              <w:rPr>
                <w:b/>
              </w:rPr>
              <w:t>FacebookApplicationName</w:t>
            </w:r>
            <w:proofErr w:type="spellEnd"/>
          </w:p>
        </w:tc>
        <w:tc>
          <w:tcPr>
            <w:tcW w:w="1665" w:type="pct"/>
          </w:tcPr>
          <w:p w:rsidR="00823FE7" w:rsidRDefault="00823FE7" w:rsidP="00823FE7">
            <w:pPr>
              <w:pStyle w:val="ppTableText"/>
            </w:pPr>
            <w:r w:rsidRPr="00B5630C">
              <w:t>Facebook application name.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FacebookApplicationId</w:t>
            </w:r>
            <w:proofErr w:type="spellEnd"/>
          </w:p>
        </w:tc>
        <w:tc>
          <w:tcPr>
            <w:tcW w:w="1665" w:type="pct"/>
          </w:tcPr>
          <w:p w:rsidR="00823FE7" w:rsidRDefault="00823FE7" w:rsidP="00823FE7">
            <w:pPr>
              <w:pStyle w:val="ppTableText"/>
            </w:pPr>
            <w:r w:rsidRPr="00B5630C">
              <w:t>Facebook application ID.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r w:rsidR="00823FE7" w:rsidTr="00B5150E">
        <w:tc>
          <w:tcPr>
            <w:tcW w:w="1926" w:type="pct"/>
          </w:tcPr>
          <w:p w:rsidR="00823FE7" w:rsidRDefault="00823FE7" w:rsidP="00823FE7">
            <w:pPr>
              <w:pStyle w:val="ppTableText"/>
              <w:rPr>
                <w:b/>
              </w:rPr>
            </w:pPr>
            <w:proofErr w:type="spellStart"/>
            <w:r>
              <w:rPr>
                <w:b/>
              </w:rPr>
              <w:t>FacebookSecret</w:t>
            </w:r>
            <w:proofErr w:type="spellEnd"/>
          </w:p>
        </w:tc>
        <w:tc>
          <w:tcPr>
            <w:tcW w:w="1665" w:type="pct"/>
          </w:tcPr>
          <w:p w:rsidR="00823FE7" w:rsidRDefault="00823FE7" w:rsidP="00823FE7">
            <w:pPr>
              <w:pStyle w:val="ppTableText"/>
            </w:pPr>
            <w:r w:rsidRPr="00B5630C">
              <w:t>Facebook application secret. Required if Facebook is enabled as an identity provider.</w:t>
            </w:r>
          </w:p>
        </w:tc>
        <w:tc>
          <w:tcPr>
            <w:tcW w:w="1409" w:type="pct"/>
          </w:tcPr>
          <w:p w:rsidR="00823FE7" w:rsidRPr="00C946E5" w:rsidRDefault="00823FE7" w:rsidP="00823FE7">
            <w:pPr>
              <w:pStyle w:val="ppTableText"/>
              <w:rPr>
                <w:i/>
              </w:rPr>
            </w:pPr>
            <w:r w:rsidRPr="00C946E5">
              <w:rPr>
                <w:i/>
              </w:rPr>
              <w:t>&lt;</w:t>
            </w:r>
            <w:r>
              <w:rPr>
                <w:i/>
              </w:rPr>
              <w:t xml:space="preserve">leave </w:t>
            </w:r>
            <w:r w:rsidRPr="00C946E5">
              <w:rPr>
                <w:i/>
              </w:rPr>
              <w:t>blank&gt;</w:t>
            </w:r>
          </w:p>
        </w:tc>
      </w:tr>
    </w:tbl>
    <w:p w:rsidR="00823FE7" w:rsidRDefault="00823FE7" w:rsidP="00823FE7">
      <w:pPr>
        <w:pStyle w:val="ppBodyTextIndent"/>
        <w:rPr>
          <w:lang w:bidi="ar-SA"/>
        </w:rPr>
      </w:pPr>
    </w:p>
    <w:p w:rsidR="00823FE7" w:rsidRDefault="00823FE7" w:rsidP="00823FE7">
      <w:pPr>
        <w:pStyle w:val="ppNoteIndent"/>
      </w:pPr>
      <w:r w:rsidRPr="00FD3F00">
        <w:rPr>
          <w:b/>
        </w:rPr>
        <w:t>Note:</w:t>
      </w:r>
      <w:r>
        <w:t xml:space="preserve"> The </w:t>
      </w:r>
      <w:r w:rsidRPr="00FD3F00">
        <w:rPr>
          <w:b/>
        </w:rPr>
        <w:t>Quick Configuration</w:t>
      </w:r>
      <w:r>
        <w:t xml:space="preserve"> column in this table shows the values that you need to enter when deploying the application to Windows Azure</w:t>
      </w:r>
      <w:r w:rsidR="00B5150E">
        <w:t xml:space="preserve"> using </w:t>
      </w:r>
      <w:r>
        <w:t xml:space="preserve">Windows Live ID as </w:t>
      </w:r>
      <w:r w:rsidR="00B5150E">
        <w:t>the identity provider</w:t>
      </w:r>
      <w:r>
        <w:t>. The values for the ACS namespace and management key are your own, which you obtained previously. For the relying party realm, you need to specify the URL of the hosted service where you plan to deploy the application (</w:t>
      </w:r>
      <w:proofErr w:type="spellStart"/>
      <w:r>
        <w:t>e.g</w:t>
      </w:r>
      <w:proofErr w:type="spellEnd"/>
      <w:r>
        <w:t xml:space="preserve"> </w:t>
      </w:r>
      <w:r w:rsidR="004D069B">
        <w:rPr>
          <w:i/>
        </w:rPr>
        <w:t>http</w:t>
      </w:r>
      <w:r w:rsidRPr="004B221C">
        <w:rPr>
          <w:i/>
        </w:rPr>
        <w:t>://</w:t>
      </w:r>
      <w:r w:rsidR="00B5150E">
        <w:rPr>
          <w:i/>
        </w:rPr>
        <w:t>mygames</w:t>
      </w:r>
      <w:r w:rsidRPr="004B221C">
        <w:rPr>
          <w:i/>
        </w:rPr>
        <w:t>.cloudapp.net/</w:t>
      </w:r>
      <w:r>
        <w:t>).</w:t>
      </w:r>
    </w:p>
    <w:p w:rsidR="00823FE7" w:rsidRDefault="00823FE7" w:rsidP="00823FE7">
      <w:pPr>
        <w:pStyle w:val="ppNoteIndent"/>
      </w:pPr>
      <w:r>
        <w:t>F</w:t>
      </w:r>
      <w:r w:rsidRPr="0068406F">
        <w:t xml:space="preserve">or </w:t>
      </w:r>
      <w:r>
        <w:t xml:space="preserve">more </w:t>
      </w:r>
      <w:r w:rsidRPr="0068406F">
        <w:t>information, see</w:t>
      </w:r>
      <w:r w:rsidR="00B5150E">
        <w:t xml:space="preserve"> the</w:t>
      </w:r>
      <w:r w:rsidRPr="0068406F">
        <w:t xml:space="preserve"> </w:t>
      </w:r>
      <w:r w:rsidRPr="0068406F">
        <w:rPr>
          <w:b/>
        </w:rPr>
        <w:t xml:space="preserve">Creating an </w:t>
      </w:r>
      <w:proofErr w:type="spellStart"/>
      <w:r w:rsidRPr="0068406F">
        <w:rPr>
          <w:b/>
        </w:rPr>
        <w:t>AppFabric</w:t>
      </w:r>
      <w:proofErr w:type="spellEnd"/>
      <w:r w:rsidRPr="0068406F">
        <w:rPr>
          <w:b/>
        </w:rPr>
        <w:t xml:space="preserve"> Access Control Service Namespace</w:t>
      </w:r>
      <w:r>
        <w:rPr>
          <w:b/>
        </w:rPr>
        <w:t xml:space="preserve"> </w:t>
      </w:r>
      <w:r>
        <w:t>section.</w:t>
      </w:r>
    </w:p>
    <w:p w:rsidR="00823FE7" w:rsidRDefault="00823FE7" w:rsidP="00823FE7">
      <w:pPr>
        <w:pStyle w:val="ppBodyTextIndent"/>
      </w:pPr>
    </w:p>
    <w:p w:rsidR="00823FE7" w:rsidRPr="005B63B8" w:rsidRDefault="00823FE7" w:rsidP="00823FE7">
      <w:pPr>
        <w:pStyle w:val="ppNoteIndent"/>
        <w:numPr>
          <w:ilvl w:val="0"/>
          <w:numId w:val="0"/>
        </w:numPr>
        <w:ind w:left="862"/>
        <w:rPr>
          <w:rFonts w:eastAsiaTheme="minorHAnsi"/>
          <w:b/>
          <w:lang w:bidi="ar-SA"/>
        </w:rPr>
      </w:pPr>
      <w:r w:rsidRPr="005B63B8">
        <w:rPr>
          <w:rFonts w:eastAsiaTheme="minorHAnsi"/>
          <w:b/>
          <w:lang w:bidi="ar-SA"/>
        </w:rPr>
        <w:lastRenderedPageBreak/>
        <w:t xml:space="preserve">Note: </w:t>
      </w:r>
      <w:r>
        <w:t xml:space="preserve">To use Facebook as an identity provider, you need to provide a Facebook application name, Id and secret. </w:t>
      </w:r>
      <w:r w:rsidRPr="005B63B8">
        <w:rPr>
          <w:rFonts w:eastAsiaTheme="minorHAnsi"/>
          <w:lang w:bidi="ar-SA"/>
        </w:rPr>
        <w:t xml:space="preserve">For detailed instructions on how to do this, see this article: </w:t>
      </w:r>
      <w:hyperlink r:id="rId57" w:history="1">
        <w:r>
          <w:rPr>
            <w:rStyle w:val="Hyperlink"/>
          </w:rPr>
          <w:t>http://msdn.microsoft.com/en-us/library/gg185919.aspx</w:t>
        </w:r>
      </w:hyperlink>
      <w:r w:rsidRPr="005B63B8">
        <w:rPr>
          <w:rFonts w:eastAsiaTheme="minorHAnsi"/>
          <w:b/>
          <w:lang w:bidi="ar-SA"/>
        </w:rPr>
        <w:t>.</w:t>
      </w:r>
    </w:p>
    <w:p w:rsidR="00823FE7" w:rsidRDefault="00823FE7" w:rsidP="00823FE7">
      <w:pPr>
        <w:pStyle w:val="ppBodyTextIndent"/>
      </w:pPr>
    </w:p>
    <w:p w:rsidR="00823FE7" w:rsidRDefault="007C4BC7" w:rsidP="00823FE7">
      <w:pPr>
        <w:pStyle w:val="ppFigureIndent"/>
        <w:keepNext/>
      </w:pPr>
      <w:r>
        <w:rPr>
          <w:noProof/>
          <w:lang w:bidi="ar-SA"/>
        </w:rPr>
        <w:drawing>
          <wp:inline distT="0" distB="0" distL="0" distR="0">
            <wp:extent cx="5485715" cy="4390476"/>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485715" cy="4390476"/>
                    </a:xfrm>
                    <a:prstGeom prst="rect">
                      <a:avLst/>
                    </a:prstGeom>
                  </pic:spPr>
                </pic:pic>
              </a:graphicData>
            </a:graphic>
          </wp:inline>
        </w:drawing>
      </w:r>
    </w:p>
    <w:p w:rsidR="00823FE7" w:rsidRDefault="00823FE7" w:rsidP="00823FE7">
      <w:pPr>
        <w:pStyle w:val="ppFigureNumberIndent"/>
      </w:pPr>
      <w:r>
        <w:rPr>
          <w:noProof/>
          <w:lang w:bidi="ar-SA"/>
        </w:rPr>
        <w:t xml:space="preserve"> </w:t>
      </w:r>
      <w:r>
        <w:t xml:space="preserve">Figure </w:t>
      </w:r>
      <w:r w:rsidR="009B2360">
        <w:fldChar w:fldCharType="begin"/>
      </w:r>
      <w:r>
        <w:instrText xml:space="preserve"> SEQ Figure \* ARABIC </w:instrText>
      </w:r>
      <w:r w:rsidR="009B2360">
        <w:fldChar w:fldCharType="separate"/>
      </w:r>
      <w:r w:rsidR="002B53C2">
        <w:rPr>
          <w:noProof/>
        </w:rPr>
        <w:t>30</w:t>
      </w:r>
      <w:r w:rsidR="009B2360">
        <w:rPr>
          <w:noProof/>
        </w:rPr>
        <w:fldChar w:fldCharType="end"/>
      </w:r>
    </w:p>
    <w:p w:rsidR="00823FE7" w:rsidRDefault="00823FE7" w:rsidP="00823FE7">
      <w:pPr>
        <w:pStyle w:val="ppFigureCaptionIndent"/>
      </w:pPr>
      <w:r>
        <w:t xml:space="preserve">Configuring </w:t>
      </w:r>
      <w:proofErr w:type="spellStart"/>
      <w:r>
        <w:rPr>
          <w:rFonts w:eastAsia="Arial Unicode MS"/>
        </w:rPr>
        <w:t>AppFabric</w:t>
      </w:r>
      <w:proofErr w:type="spellEnd"/>
      <w:r>
        <w:rPr>
          <w:rFonts w:eastAsia="Arial Unicode MS"/>
        </w:rPr>
        <w:t xml:space="preserve"> </w:t>
      </w:r>
      <w:r>
        <w:t>Access Control Service settings for your namespace</w:t>
      </w:r>
    </w:p>
    <w:p w:rsidR="00823FE7" w:rsidRDefault="00823FE7" w:rsidP="00823FE7">
      <w:pPr>
        <w:pStyle w:val="ppBodyTextIndent"/>
      </w:pPr>
    </w:p>
    <w:p w:rsidR="00823FE7" w:rsidRDefault="00823FE7" w:rsidP="00823FE7">
      <w:pPr>
        <w:pStyle w:val="ppNumberList"/>
      </w:pPr>
      <w:r>
        <w:t xml:space="preserve">The </w:t>
      </w:r>
      <w:r w:rsidR="00B5150E">
        <w:t xml:space="preserve">toolkit </w:t>
      </w:r>
      <w:r w:rsidR="00FA2A8F">
        <w:t>uses blob storage to store</w:t>
      </w:r>
      <w:r>
        <w:t xml:space="preserve"> </w:t>
      </w:r>
      <w:r w:rsidR="00B5150E">
        <w:t xml:space="preserve">user profiles, </w:t>
      </w:r>
      <w:r w:rsidR="00B636C8">
        <w:t xml:space="preserve">to </w:t>
      </w:r>
      <w:proofErr w:type="gramStart"/>
      <w:r w:rsidR="00B636C8">
        <w:t>persist</w:t>
      </w:r>
      <w:proofErr w:type="gramEnd"/>
      <w:r w:rsidR="00B636C8">
        <w:t xml:space="preserve"> </w:t>
      </w:r>
      <w:r w:rsidR="00FA2A8F">
        <w:t xml:space="preserve">game </w:t>
      </w:r>
      <w:r w:rsidR="00B636C8">
        <w:t xml:space="preserve">live </w:t>
      </w:r>
      <w:r w:rsidR="00FA2A8F">
        <w:t xml:space="preserve">state, and </w:t>
      </w:r>
      <w:r w:rsidR="00B636C8">
        <w:t xml:space="preserve">to store </w:t>
      </w:r>
      <w:r w:rsidR="00B5150E">
        <w:t>invite notifications among other things</w:t>
      </w:r>
      <w:r>
        <w:t xml:space="preserve">. To configure the storage account, locate the </w:t>
      </w:r>
      <w:proofErr w:type="spellStart"/>
      <w:r w:rsidRPr="00BF5F39">
        <w:rPr>
          <w:b/>
        </w:rPr>
        <w:t>WindowsAzureStorage</w:t>
      </w:r>
      <w:proofErr w:type="spellEnd"/>
      <w:r>
        <w:t xml:space="preserve"> section in the configuration file and enter the settings for the storage account to use. Note that if the specified account does not exist, it will be created by the deployment script.</w:t>
      </w:r>
    </w:p>
    <w:p w:rsidR="00823FE7" w:rsidRDefault="00823FE7" w:rsidP="00823FE7">
      <w:pPr>
        <w:pStyle w:val="ppNoteIndent"/>
      </w:pPr>
      <w:r w:rsidRPr="00834D47">
        <w:rPr>
          <w:b/>
        </w:rPr>
        <w:t>Note:</w:t>
      </w:r>
      <w:r>
        <w:t xml:space="preserve"> Storage account names are essentially DNS names and thus shared with other subscriptions in the Windows Azure environment so choose a name that is unlikely to collide with other storage account names in existence.</w:t>
      </w:r>
    </w:p>
    <w:p w:rsidR="00823FE7" w:rsidRDefault="00823FE7" w:rsidP="00823FE7">
      <w:pPr>
        <w:pStyle w:val="ppBodyTextIndent"/>
      </w:pPr>
    </w:p>
    <w:p w:rsidR="00823FE7" w:rsidRDefault="00823FE7" w:rsidP="00823FE7">
      <w:pPr>
        <w:pStyle w:val="ppBodyTextIndent"/>
      </w:pPr>
      <w:r>
        <w:lastRenderedPageBreak/>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proofErr w:type="spellStart"/>
            <w:r>
              <w:rPr>
                <w:b/>
              </w:rPr>
              <w:t>StorageAccountName</w:t>
            </w:r>
            <w:proofErr w:type="spellEnd"/>
          </w:p>
        </w:tc>
        <w:tc>
          <w:tcPr>
            <w:tcW w:w="2189" w:type="pct"/>
          </w:tcPr>
          <w:p w:rsidR="00823FE7" w:rsidRDefault="00823FE7" w:rsidP="00823FE7">
            <w:pPr>
              <w:pStyle w:val="ppTableText"/>
            </w:pPr>
            <w:r>
              <w:t>Name of the storage account to use. When deploying to Windows Azure, if the specified storage account does not exist, it will be created.</w:t>
            </w:r>
          </w:p>
        </w:tc>
        <w:tc>
          <w:tcPr>
            <w:tcW w:w="1322" w:type="pct"/>
          </w:tcPr>
          <w:p w:rsidR="00823FE7" w:rsidRPr="00C946E5" w:rsidRDefault="00823FE7" w:rsidP="00823FE7">
            <w:pPr>
              <w:pStyle w:val="ppTableText"/>
              <w:rPr>
                <w:i/>
              </w:rPr>
            </w:pPr>
            <w:r>
              <w:rPr>
                <w:i/>
              </w:rPr>
              <w:t>{your-account-name}</w:t>
            </w:r>
          </w:p>
        </w:tc>
      </w:tr>
      <w:tr w:rsidR="00823FE7" w:rsidTr="00823FE7">
        <w:tc>
          <w:tcPr>
            <w:tcW w:w="1489" w:type="pct"/>
          </w:tcPr>
          <w:p w:rsidR="00823FE7" w:rsidRDefault="00823FE7" w:rsidP="00823FE7">
            <w:pPr>
              <w:pStyle w:val="ppTableText"/>
            </w:pPr>
            <w:proofErr w:type="spellStart"/>
            <w:r>
              <w:rPr>
                <w:b/>
              </w:rPr>
              <w:t>StorageAccountKey</w:t>
            </w:r>
            <w:proofErr w:type="spellEnd"/>
          </w:p>
        </w:tc>
        <w:tc>
          <w:tcPr>
            <w:tcW w:w="2189" w:type="pct"/>
          </w:tcPr>
          <w:p w:rsidR="00823FE7" w:rsidRDefault="00823FE7" w:rsidP="00823FE7">
            <w:pPr>
              <w:pStyle w:val="ppTableText"/>
            </w:pPr>
            <w:r>
              <w:t>Access key of the storage account. Leave blank when creating a new storage account.</w:t>
            </w:r>
          </w:p>
        </w:tc>
        <w:tc>
          <w:tcPr>
            <w:tcW w:w="1322" w:type="pct"/>
          </w:tcPr>
          <w:p w:rsidR="00823FE7" w:rsidRPr="0080454C" w:rsidRDefault="00823FE7" w:rsidP="00823FE7">
            <w:pPr>
              <w:pStyle w:val="ppTableText"/>
              <w:rPr>
                <w:i/>
              </w:rPr>
            </w:pPr>
            <w:r>
              <w:rPr>
                <w:i/>
              </w:rPr>
              <w:t>{your-account-key}</w:t>
            </w:r>
          </w:p>
        </w:tc>
      </w:tr>
      <w:tr w:rsidR="00823FE7" w:rsidTr="00823FE7">
        <w:tc>
          <w:tcPr>
            <w:tcW w:w="1489" w:type="pct"/>
          </w:tcPr>
          <w:p w:rsidR="00823FE7" w:rsidRDefault="00823FE7" w:rsidP="00823FE7">
            <w:pPr>
              <w:pStyle w:val="ppTableText"/>
            </w:pPr>
            <w:proofErr w:type="spellStart"/>
            <w:r>
              <w:rPr>
                <w:b/>
              </w:rPr>
              <w:t>StorageAccountLocation</w:t>
            </w:r>
            <w:proofErr w:type="spellEnd"/>
          </w:p>
        </w:tc>
        <w:tc>
          <w:tcPr>
            <w:tcW w:w="2189" w:type="pct"/>
          </w:tcPr>
          <w:p w:rsidR="00823FE7" w:rsidRDefault="00823FE7" w:rsidP="00823FE7">
            <w:pPr>
              <w:pStyle w:val="ppTableText"/>
            </w:pPr>
            <w:r>
              <w:t>Location of a new storage account. Specify one of the available locations: East Asia, North Central US, North Europe, South Central US, Southeast Asia, or West Europe.</w:t>
            </w:r>
          </w:p>
          <w:p w:rsidR="00823FE7" w:rsidRDefault="00823FE7" w:rsidP="00823FE7">
            <w:pPr>
              <w:pStyle w:val="ppTableText"/>
            </w:pPr>
            <w:r>
              <w:t>Leave blank when using an existing account.</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account-location}</w:t>
            </w:r>
          </w:p>
        </w:tc>
      </w:tr>
      <w:tr w:rsidR="00823FE7" w:rsidTr="00823FE7">
        <w:tc>
          <w:tcPr>
            <w:tcW w:w="1489" w:type="pct"/>
          </w:tcPr>
          <w:p w:rsidR="00823FE7" w:rsidRDefault="00823FE7" w:rsidP="00823FE7">
            <w:pPr>
              <w:pStyle w:val="ppTableText"/>
            </w:pPr>
            <w:proofErr w:type="spellStart"/>
            <w:r>
              <w:rPr>
                <w:b/>
              </w:rPr>
              <w:t>StorageAccountLabel</w:t>
            </w:r>
            <w:proofErr w:type="spellEnd"/>
          </w:p>
        </w:tc>
        <w:tc>
          <w:tcPr>
            <w:tcW w:w="2189" w:type="pct"/>
          </w:tcPr>
          <w:p w:rsidR="00823FE7" w:rsidRDefault="00823FE7" w:rsidP="00823FE7">
            <w:pPr>
              <w:pStyle w:val="ppTableText"/>
            </w:pPr>
            <w:r>
              <w:t>L</w:t>
            </w:r>
            <w:r w:rsidRPr="00CB5948">
              <w:t xml:space="preserve">abel </w:t>
            </w:r>
            <w:r>
              <w:t xml:space="preserve">for </w:t>
            </w:r>
            <w:r w:rsidRPr="00CB5948">
              <w:t>a new storage account</w:t>
            </w:r>
            <w:r>
              <w:t xml:space="preserve">. </w:t>
            </w:r>
          </w:p>
          <w:p w:rsidR="00823FE7" w:rsidRDefault="00823FE7" w:rsidP="00823FE7">
            <w:pPr>
              <w:pStyle w:val="ppTableText"/>
            </w:pPr>
            <w:r>
              <w:t>Leave blank when using an existing account.</w:t>
            </w:r>
          </w:p>
        </w:tc>
        <w:tc>
          <w:tcPr>
            <w:tcW w:w="1322" w:type="pct"/>
          </w:tcPr>
          <w:p w:rsidR="00823FE7" w:rsidRDefault="00823FE7" w:rsidP="00823FE7">
            <w:pPr>
              <w:pStyle w:val="ppTableText"/>
            </w:pPr>
            <w:r>
              <w:rPr>
                <w:i/>
              </w:rPr>
              <w:t>{your- account-label}</w:t>
            </w:r>
          </w:p>
        </w:tc>
      </w:tr>
    </w:tbl>
    <w:p w:rsidR="00823FE7" w:rsidRDefault="00823FE7" w:rsidP="00823FE7">
      <w:pPr>
        <w:pStyle w:val="ppBodyTextIndent"/>
      </w:pPr>
    </w:p>
    <w:p w:rsidR="00823FE7" w:rsidRDefault="007C4BC7" w:rsidP="00823FE7">
      <w:pPr>
        <w:pStyle w:val="ppFigureIndent"/>
        <w:keepNext/>
      </w:pPr>
      <w:r>
        <w:rPr>
          <w:noProof/>
          <w:lang w:bidi="ar-SA"/>
        </w:rPr>
        <w:drawing>
          <wp:inline distT="0" distB="0" distL="0" distR="0">
            <wp:extent cx="5485715" cy="3057143"/>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485715" cy="3057143"/>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31</w:t>
      </w:r>
      <w:r w:rsidR="009B2360">
        <w:rPr>
          <w:noProof/>
        </w:rPr>
        <w:fldChar w:fldCharType="end"/>
      </w:r>
    </w:p>
    <w:p w:rsidR="00823FE7" w:rsidRDefault="00823FE7" w:rsidP="00823FE7">
      <w:pPr>
        <w:pStyle w:val="ppFigureCaptionIndent"/>
      </w:pPr>
      <w:r>
        <w:t>Configuring the storage account settings</w:t>
      </w:r>
    </w:p>
    <w:p w:rsidR="00823FE7" w:rsidRPr="00BF5F39" w:rsidRDefault="00823FE7" w:rsidP="00823FE7">
      <w:pPr>
        <w:pStyle w:val="ppBodyTextIndent"/>
      </w:pPr>
    </w:p>
    <w:p w:rsidR="00823FE7" w:rsidRDefault="00823FE7" w:rsidP="00823FE7">
      <w:pPr>
        <w:pStyle w:val="ppNumberList"/>
      </w:pPr>
      <w:r>
        <w:t xml:space="preserve">To specify where the application is to be deployed, locate the </w:t>
      </w:r>
      <w:proofErr w:type="spellStart"/>
      <w:r>
        <w:rPr>
          <w:b/>
        </w:rPr>
        <w:t>hostedService</w:t>
      </w:r>
      <w:proofErr w:type="spellEnd"/>
      <w:r>
        <w:t xml:space="preserve"> section in the configuration file and enter the settings for the hosted service to use. Note that if the specified hosted service does not exist, it will be created by the deployment script. </w:t>
      </w:r>
    </w:p>
    <w:p w:rsidR="00823FE7" w:rsidRDefault="00823FE7" w:rsidP="00823FE7">
      <w:pPr>
        <w:pStyle w:val="ppNoteIndent"/>
      </w:pPr>
      <w:r w:rsidRPr="00834D47">
        <w:rPr>
          <w:b/>
        </w:rPr>
        <w:t>Note:</w:t>
      </w:r>
      <w:r>
        <w:t xml:space="preserve"> Hosted service names are essentially DNS names and thus shared with other subscriptions in the Windows Azure environment so choose a name that is unlikely to collide with other hosted service names in existence.</w:t>
      </w:r>
    </w:p>
    <w:p w:rsidR="00823FE7" w:rsidRDefault="00823FE7" w:rsidP="002B53C2">
      <w:pPr>
        <w:pStyle w:val="ppBodyTextIndent"/>
      </w:pPr>
    </w:p>
    <w:p w:rsidR="00823FE7" w:rsidRDefault="00823FE7" w:rsidP="00823FE7">
      <w:pPr>
        <w:pStyle w:val="ppBodyTextIndent"/>
      </w:pPr>
      <w:r>
        <w:t xml:space="preserve">The table below summarizes each setting in this section. </w:t>
      </w:r>
    </w:p>
    <w:tbl>
      <w:tblPr>
        <w:tblStyle w:val="ppTableGrid"/>
        <w:tblW w:w="4470" w:type="pct"/>
        <w:tblInd w:w="959" w:type="dxa"/>
        <w:tblLayout w:type="fixed"/>
        <w:tblLook w:val="04A0" w:firstRow="1" w:lastRow="0" w:firstColumn="1" w:lastColumn="0" w:noHBand="0" w:noVBand="1"/>
      </w:tblPr>
      <w:tblGrid>
        <w:gridCol w:w="2410"/>
        <w:gridCol w:w="3544"/>
        <w:gridCol w:w="2140"/>
      </w:tblGrid>
      <w:tr w:rsidR="00823FE7" w:rsidTr="00823FE7">
        <w:trPr>
          <w:cnfStyle w:val="100000000000" w:firstRow="1" w:lastRow="0" w:firstColumn="0" w:lastColumn="0" w:oddVBand="0" w:evenVBand="0" w:oddHBand="0" w:evenHBand="0" w:firstRowFirstColumn="0" w:firstRowLastColumn="0" w:lastRowFirstColumn="0" w:lastRowLastColumn="0"/>
        </w:trPr>
        <w:tc>
          <w:tcPr>
            <w:tcW w:w="1489" w:type="pct"/>
          </w:tcPr>
          <w:p w:rsidR="00823FE7" w:rsidRDefault="00823FE7" w:rsidP="00823FE7">
            <w:pPr>
              <w:pStyle w:val="ppTableText"/>
            </w:pPr>
            <w:r>
              <w:t>Setting</w:t>
            </w:r>
          </w:p>
        </w:tc>
        <w:tc>
          <w:tcPr>
            <w:tcW w:w="2189" w:type="pct"/>
          </w:tcPr>
          <w:p w:rsidR="00823FE7" w:rsidRDefault="00823FE7" w:rsidP="00823FE7">
            <w:pPr>
              <w:pStyle w:val="ppTableText"/>
            </w:pPr>
            <w:r>
              <w:t>Description</w:t>
            </w:r>
          </w:p>
        </w:tc>
        <w:tc>
          <w:tcPr>
            <w:tcW w:w="1322" w:type="pct"/>
          </w:tcPr>
          <w:p w:rsidR="00823FE7" w:rsidRDefault="00823FE7" w:rsidP="00823FE7">
            <w:pPr>
              <w:pStyle w:val="ppTableText"/>
            </w:pPr>
            <w:r>
              <w:t>Quick Configuration</w:t>
            </w:r>
          </w:p>
        </w:tc>
      </w:tr>
      <w:tr w:rsidR="00823FE7" w:rsidTr="00823FE7">
        <w:tc>
          <w:tcPr>
            <w:tcW w:w="1489" w:type="pct"/>
          </w:tcPr>
          <w:p w:rsidR="00823FE7" w:rsidRDefault="00823FE7" w:rsidP="00823FE7">
            <w:pPr>
              <w:pStyle w:val="ppTableText"/>
            </w:pPr>
            <w:r>
              <w:rPr>
                <w:b/>
              </w:rPr>
              <w:t>name</w:t>
            </w:r>
          </w:p>
        </w:tc>
        <w:tc>
          <w:tcPr>
            <w:tcW w:w="2189" w:type="pct"/>
          </w:tcPr>
          <w:p w:rsidR="00823FE7" w:rsidRDefault="00823FE7" w:rsidP="00823FE7">
            <w:pPr>
              <w:pStyle w:val="ppTableText"/>
            </w:pPr>
            <w:r>
              <w:t>Name of the hosted service where the application will be deployed. If the hosted service does not exist, it will be created.</w:t>
            </w:r>
          </w:p>
        </w:tc>
        <w:tc>
          <w:tcPr>
            <w:tcW w:w="1322" w:type="pct"/>
          </w:tcPr>
          <w:p w:rsidR="00823FE7" w:rsidRPr="00C946E5" w:rsidRDefault="00823FE7" w:rsidP="00823FE7">
            <w:pPr>
              <w:pStyle w:val="ppTableText"/>
              <w:rPr>
                <w:i/>
              </w:rPr>
            </w:pPr>
            <w:r>
              <w:rPr>
                <w:i/>
              </w:rPr>
              <w:t>{your-hosted-service}</w:t>
            </w:r>
          </w:p>
        </w:tc>
      </w:tr>
      <w:tr w:rsidR="00823FE7" w:rsidTr="00823FE7">
        <w:tc>
          <w:tcPr>
            <w:tcW w:w="1489" w:type="pct"/>
          </w:tcPr>
          <w:p w:rsidR="00823FE7" w:rsidRDefault="00823FE7" w:rsidP="00823FE7">
            <w:pPr>
              <w:pStyle w:val="ppTableText"/>
            </w:pPr>
            <w:r>
              <w:rPr>
                <w:b/>
              </w:rPr>
              <w:t>label</w:t>
            </w:r>
          </w:p>
        </w:tc>
        <w:tc>
          <w:tcPr>
            <w:tcW w:w="2189" w:type="pct"/>
          </w:tcPr>
          <w:p w:rsidR="00823FE7" w:rsidRDefault="00823FE7" w:rsidP="00823FE7">
            <w:pPr>
              <w:pStyle w:val="ppTableText"/>
            </w:pPr>
            <w:r>
              <w:t xml:space="preserve">Label of the hosted service. This setting is used only when the hosted service does not exist and needs to be created. </w:t>
            </w:r>
          </w:p>
          <w:p w:rsidR="00823FE7" w:rsidRDefault="00823FE7" w:rsidP="00823FE7">
            <w:pPr>
              <w:pStyle w:val="ppTableText"/>
            </w:pPr>
            <w:r>
              <w:t>Leave blank when using an existing hosted service.</w:t>
            </w:r>
          </w:p>
        </w:tc>
        <w:tc>
          <w:tcPr>
            <w:tcW w:w="1322" w:type="pct"/>
          </w:tcPr>
          <w:p w:rsidR="00823FE7" w:rsidRPr="0080454C" w:rsidRDefault="00823FE7" w:rsidP="00823FE7">
            <w:pPr>
              <w:pStyle w:val="ppTableText"/>
              <w:rPr>
                <w:i/>
              </w:rPr>
            </w:pPr>
            <w:r>
              <w:rPr>
                <w:i/>
              </w:rPr>
              <w:t>{your-service-label}</w:t>
            </w:r>
          </w:p>
        </w:tc>
      </w:tr>
      <w:tr w:rsidR="00823FE7" w:rsidTr="00823FE7">
        <w:tc>
          <w:tcPr>
            <w:tcW w:w="1489" w:type="pct"/>
          </w:tcPr>
          <w:p w:rsidR="00823FE7" w:rsidRDefault="00823FE7" w:rsidP="00823FE7">
            <w:pPr>
              <w:pStyle w:val="ppTableText"/>
            </w:pPr>
            <w:r>
              <w:rPr>
                <w:b/>
              </w:rPr>
              <w:t>location</w:t>
            </w:r>
          </w:p>
        </w:tc>
        <w:tc>
          <w:tcPr>
            <w:tcW w:w="2189" w:type="pct"/>
          </w:tcPr>
          <w:p w:rsidR="00823FE7" w:rsidRDefault="00823FE7" w:rsidP="00823FE7">
            <w:pPr>
              <w:pStyle w:val="ppTableText"/>
            </w:pPr>
            <w:r>
              <w:t>Location of a new hosted service. This setting is used only when the hosted service does not exist and needs to be created.</w:t>
            </w:r>
          </w:p>
          <w:p w:rsidR="00823FE7" w:rsidRDefault="00823FE7" w:rsidP="00823FE7">
            <w:pPr>
              <w:pStyle w:val="ppTableText"/>
            </w:pPr>
            <w:r>
              <w:t>Specify one of the available locations: East Asia, North Central US, North Europe, South Central US, Southeast Asia, or West Europe.</w:t>
            </w:r>
          </w:p>
          <w:p w:rsidR="00823FE7" w:rsidRDefault="00823FE7" w:rsidP="00823FE7">
            <w:pPr>
              <w:pStyle w:val="ppTableText"/>
            </w:pPr>
            <w:r>
              <w:t>Leave blank when using an existing hosted service.</w:t>
            </w:r>
          </w:p>
          <w:p w:rsidR="00823FE7" w:rsidRDefault="00823FE7" w:rsidP="00823FE7">
            <w:pPr>
              <w:pStyle w:val="ppTableText"/>
            </w:pPr>
            <w:r>
              <w:t xml:space="preserve">Use the same location for the hosted service, the storage account, and the </w:t>
            </w:r>
            <w:proofErr w:type="spellStart"/>
            <w:r>
              <w:t>SQLAzure</w:t>
            </w:r>
            <w:proofErr w:type="spellEnd"/>
            <w:r>
              <w:t xml:space="preserve"> server.</w:t>
            </w:r>
          </w:p>
        </w:tc>
        <w:tc>
          <w:tcPr>
            <w:tcW w:w="1322" w:type="pct"/>
          </w:tcPr>
          <w:p w:rsidR="00823FE7" w:rsidRPr="00C946E5" w:rsidRDefault="00823FE7" w:rsidP="00823FE7">
            <w:pPr>
              <w:pStyle w:val="ppTableText"/>
              <w:rPr>
                <w:i/>
              </w:rPr>
            </w:pPr>
            <w:r>
              <w:rPr>
                <w:i/>
              </w:rPr>
              <w:t>{your- service-location}</w:t>
            </w:r>
          </w:p>
        </w:tc>
      </w:tr>
    </w:tbl>
    <w:p w:rsidR="00823FE7" w:rsidRDefault="00823FE7" w:rsidP="00823FE7">
      <w:pPr>
        <w:pStyle w:val="ppBodyTextIndent"/>
      </w:pPr>
    </w:p>
    <w:p w:rsidR="00823FE7" w:rsidRDefault="006A208B" w:rsidP="00823FE7">
      <w:pPr>
        <w:pStyle w:val="ppFigureIndent"/>
        <w:keepNext/>
      </w:pPr>
      <w:r>
        <w:rPr>
          <w:noProof/>
          <w:lang w:bidi="ar-SA"/>
        </w:rPr>
        <w:lastRenderedPageBreak/>
        <w:drawing>
          <wp:inline distT="0" distB="0" distL="0" distR="0">
            <wp:extent cx="5485715" cy="263809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485715" cy="2638095"/>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32</w:t>
      </w:r>
      <w:r w:rsidR="009B2360">
        <w:rPr>
          <w:noProof/>
        </w:rPr>
        <w:fldChar w:fldCharType="end"/>
      </w:r>
    </w:p>
    <w:p w:rsidR="00823FE7" w:rsidRDefault="00823FE7" w:rsidP="00823FE7">
      <w:pPr>
        <w:pStyle w:val="ppFigureCaptionIndent"/>
      </w:pPr>
      <w:r>
        <w:t>Configuring the hosted service settings</w:t>
      </w:r>
    </w:p>
    <w:p w:rsidR="00823FE7" w:rsidRPr="00CB5948" w:rsidRDefault="00823FE7" w:rsidP="00823FE7">
      <w:pPr>
        <w:pStyle w:val="ppBodyTextIndent"/>
      </w:pPr>
    </w:p>
    <w:p w:rsidR="00823FE7" w:rsidRDefault="00823FE7" w:rsidP="00823FE7">
      <w:pPr>
        <w:pStyle w:val="ppNumberList"/>
      </w:pPr>
      <w:r>
        <w:t xml:space="preserve">The </w:t>
      </w:r>
      <w:hyperlink r:id="rId61" w:history="1">
        <w:r w:rsidRPr="00B3110F">
          <w:rPr>
            <w:rStyle w:val="Hyperlink"/>
          </w:rPr>
          <w:t>Windows Azure Platform PowerShell Cmdlets</w:t>
        </w:r>
      </w:hyperlink>
      <w:r>
        <w:t xml:space="preserve"> used by the automated deployment script need to access the Service Management API to execute some of the required tasks. To authenticate with the management API, they need a subscription ID and a management certificate for the account where the application is to be deployed. </w:t>
      </w:r>
    </w:p>
    <w:p w:rsidR="00823FE7" w:rsidRDefault="00823FE7" w:rsidP="00823FE7">
      <w:pPr>
        <w:pStyle w:val="ppNumberList"/>
        <w:numPr>
          <w:ilvl w:val="0"/>
          <w:numId w:val="0"/>
        </w:numPr>
        <w:ind w:left="754"/>
      </w:pPr>
      <w:r>
        <w:t xml:space="preserve">Locate the </w:t>
      </w:r>
      <w:proofErr w:type="spellStart"/>
      <w:r w:rsidRPr="00F813EE">
        <w:rPr>
          <w:b/>
        </w:rPr>
        <w:t>subscriptionId</w:t>
      </w:r>
      <w:proofErr w:type="spellEnd"/>
      <w:r>
        <w:t xml:space="preserve"> setting in the configuration file and enter the ID of your Windows Azure subscription. Next, locate the </w:t>
      </w:r>
      <w:proofErr w:type="spellStart"/>
      <w:r w:rsidRPr="00F813EE">
        <w:rPr>
          <w:b/>
        </w:rPr>
        <w:t>managementCertificateThumbprint</w:t>
      </w:r>
      <w:proofErr w:type="spellEnd"/>
      <w:r>
        <w:t xml:space="preserve"> setting and specify the thumbprint of the management certificate to use.</w:t>
      </w:r>
    </w:p>
    <w:p w:rsidR="00823FE7" w:rsidRDefault="00823FE7" w:rsidP="00823FE7">
      <w:pPr>
        <w:pStyle w:val="ppNoteIndent"/>
      </w:pPr>
      <w:r w:rsidRPr="00F813EE">
        <w:rPr>
          <w:b/>
        </w:rPr>
        <w:t>Note:</w:t>
      </w:r>
      <w:r>
        <w:t xml:space="preserve">  The management certificate must already be uploaded to your subscription and also needs to be installed in the machine where the deployment script is to be executed. </w:t>
      </w:r>
    </w:p>
    <w:p w:rsidR="00823FE7" w:rsidRDefault="00823FE7" w:rsidP="00823FE7">
      <w:pPr>
        <w:pStyle w:val="ppNoteIndent"/>
      </w:pPr>
      <w:r>
        <w:t xml:space="preserve">To upload the certificate, go to the </w:t>
      </w:r>
      <w:hyperlink r:id="rId62" w:history="1">
        <w:r w:rsidRPr="00C92EF8">
          <w:rPr>
            <w:rStyle w:val="Hyperlink"/>
          </w:rPr>
          <w:t>Windows Azure Management Portal</w:t>
        </w:r>
      </w:hyperlink>
      <w:r>
        <w:t xml:space="preserve">, select the </w:t>
      </w:r>
      <w:r w:rsidRPr="00F813EE">
        <w:rPr>
          <w:b/>
        </w:rPr>
        <w:t>Hosted Services, Storage Accounts &amp; CDN</w:t>
      </w:r>
      <w:r>
        <w:t xml:space="preserve"> option in the navigation pane, and then the </w:t>
      </w:r>
      <w:r w:rsidRPr="00F813EE">
        <w:rPr>
          <w:b/>
        </w:rPr>
        <w:t>Management Certificates</w:t>
      </w:r>
      <w:r>
        <w:t xml:space="preserve"> subarea. Select </w:t>
      </w:r>
      <w:r w:rsidRPr="00C92EF8">
        <w:rPr>
          <w:b/>
        </w:rPr>
        <w:t>Add Certificate</w:t>
      </w:r>
      <w:r>
        <w:t xml:space="preserve"> on the toolbar and upload the *.</w:t>
      </w:r>
      <w:proofErr w:type="spellStart"/>
      <w:r>
        <w:t>cer</w:t>
      </w:r>
      <w:proofErr w:type="spellEnd"/>
      <w:r>
        <w:t xml:space="preserve"> file with the </w:t>
      </w:r>
      <w:r w:rsidRPr="000361AD">
        <w:rPr>
          <w:b/>
        </w:rPr>
        <w:t>public</w:t>
      </w:r>
      <w:r>
        <w:t xml:space="preserve"> key of your management certificate.</w:t>
      </w:r>
    </w:p>
    <w:p w:rsidR="00823FE7" w:rsidRDefault="00823FE7" w:rsidP="00823FE7">
      <w:pPr>
        <w:pStyle w:val="ppNoteIndent"/>
      </w:pPr>
      <w:r>
        <w:t>To install the certificate locally, double-click the *.</w:t>
      </w:r>
      <w:proofErr w:type="spellStart"/>
      <w:r>
        <w:t>pfx</w:t>
      </w:r>
      <w:proofErr w:type="spellEnd"/>
      <w:r>
        <w:t xml:space="preserve"> file with the </w:t>
      </w:r>
      <w:r w:rsidRPr="000361AD">
        <w:rPr>
          <w:b/>
        </w:rPr>
        <w:t>private</w:t>
      </w:r>
      <w:r>
        <w:t xml:space="preserve"> key of your management certificate and follow the wizard to install in your certificate store.</w:t>
      </w:r>
    </w:p>
    <w:p w:rsidR="00823FE7" w:rsidRDefault="00823FE7" w:rsidP="00823FE7">
      <w:pPr>
        <w:pStyle w:val="ppBodyTextIndent"/>
      </w:pPr>
    </w:p>
    <w:p w:rsidR="00823FE7" w:rsidRDefault="006A208B" w:rsidP="00823FE7">
      <w:pPr>
        <w:pStyle w:val="ppFigureIndent"/>
        <w:keepNext/>
      </w:pPr>
      <w:r>
        <w:rPr>
          <w:noProof/>
          <w:lang w:bidi="ar-SA"/>
        </w:rPr>
        <w:lastRenderedPageBreak/>
        <w:drawing>
          <wp:inline distT="0" distB="0" distL="0" distR="0">
            <wp:extent cx="5485715" cy="3342857"/>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5485715" cy="3342857"/>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33</w:t>
      </w:r>
      <w:r w:rsidR="009B2360">
        <w:rPr>
          <w:noProof/>
        </w:rPr>
        <w:fldChar w:fldCharType="end"/>
      </w:r>
    </w:p>
    <w:p w:rsidR="00823FE7" w:rsidRDefault="00823FE7" w:rsidP="00823FE7">
      <w:pPr>
        <w:pStyle w:val="ppFigureCaptionIndent"/>
      </w:pPr>
      <w:r>
        <w:t>Configuring authentication with the Service Management API</w:t>
      </w:r>
    </w:p>
    <w:p w:rsidR="00823FE7" w:rsidRDefault="00823FE7" w:rsidP="00823FE7">
      <w:pPr>
        <w:pStyle w:val="ppListEnd"/>
      </w:pPr>
    </w:p>
    <w:p w:rsidR="00823FE7" w:rsidRDefault="00823FE7" w:rsidP="00823FE7"/>
    <w:p w:rsidR="00823FE7" w:rsidRDefault="00823FE7" w:rsidP="00823FE7">
      <w:pPr>
        <w:pStyle w:val="ppProcedureStart"/>
      </w:pPr>
      <w:bookmarkStart w:id="16" w:name="_Toc306882749"/>
      <w:bookmarkStart w:id="17" w:name="_Toc307410676"/>
      <w:r>
        <w:t>Using the Automated Deployment Script</w:t>
      </w:r>
      <w:bookmarkEnd w:id="16"/>
      <w:bookmarkEnd w:id="17"/>
    </w:p>
    <w:p w:rsidR="00823FE7" w:rsidRDefault="00823FE7" w:rsidP="00823FE7">
      <w:pPr>
        <w:pStyle w:val="ppBodyText"/>
      </w:pPr>
      <w:r>
        <w:t xml:space="preserve">After you complete the previous steps and enter all the necessary information, you may now use the automated script to deploy the application to Windows Azure. </w:t>
      </w:r>
    </w:p>
    <w:p w:rsidR="00823FE7" w:rsidRDefault="00823FE7" w:rsidP="00823FE7">
      <w:pPr>
        <w:pStyle w:val="ppBodyText"/>
      </w:pPr>
      <w:r>
        <w:t xml:space="preserve">The script runs unattended to create all the resources required by the application, including the hosted service, the storage account, the SQL Azure server, and it </w:t>
      </w:r>
      <w:r w:rsidR="004212AA">
        <w:t xml:space="preserve">also </w:t>
      </w:r>
      <w:r>
        <w:t xml:space="preserve">configures the </w:t>
      </w:r>
      <w:proofErr w:type="spellStart"/>
      <w:r>
        <w:t>AppFabric</w:t>
      </w:r>
      <w:proofErr w:type="spellEnd"/>
      <w:r>
        <w:t xml:space="preserve"> Access Control Service by creating a relying party and its rules. By default, the script deploys the application to the staging slot of the </w:t>
      </w:r>
      <w:r w:rsidR="004212AA">
        <w:t xml:space="preserve">selected </w:t>
      </w:r>
      <w:r>
        <w:t>hosted service and then performs a VIP swap to place the new deployment into production.</w:t>
      </w:r>
    </w:p>
    <w:p w:rsidR="00823FE7" w:rsidRDefault="00823FE7" w:rsidP="00823FE7">
      <w:pPr>
        <w:pStyle w:val="ppBodyText"/>
      </w:pPr>
      <w:r>
        <w:t xml:space="preserve">If you prefer to carry out these tasks manually, you will </w:t>
      </w:r>
      <w:r w:rsidR="00086934">
        <w:t>need to create all the necessary elements manually, build the service package and then deploy it to the hosted service</w:t>
      </w:r>
      <w:r>
        <w:t>.</w:t>
      </w:r>
    </w:p>
    <w:p w:rsidR="00823FE7" w:rsidRDefault="00823FE7" w:rsidP="00823FE7">
      <w:pPr>
        <w:pStyle w:val="ppNumberList"/>
      </w:pPr>
      <w:r>
        <w:t xml:space="preserve">To deploy the application, browse to the </w:t>
      </w:r>
      <w:r w:rsidRPr="00C92EF8">
        <w:rPr>
          <w:b/>
        </w:rPr>
        <w:t>setup</w:t>
      </w:r>
      <w:r>
        <w:t xml:space="preserve"> folder in this package and double-click </w:t>
      </w:r>
      <w:r w:rsidRPr="00C92EF8">
        <w:rPr>
          <w:b/>
        </w:rPr>
        <w:t>deploy.cmd</w:t>
      </w:r>
      <w:r>
        <w:t xml:space="preserve"> to launch the script. </w:t>
      </w:r>
    </w:p>
    <w:p w:rsidR="00823FE7" w:rsidRDefault="00DD55BF" w:rsidP="00823FE7">
      <w:pPr>
        <w:pStyle w:val="ppFigureIndent"/>
        <w:keepNext/>
      </w:pPr>
      <w:r>
        <w:rPr>
          <w:noProof/>
          <w:lang w:bidi="ar-SA"/>
        </w:rPr>
        <w:lastRenderedPageBreak/>
        <w:drawing>
          <wp:inline distT="0" distB="0" distL="0" distR="0">
            <wp:extent cx="5389200" cy="4046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389200" cy="4046400"/>
                    </a:xfrm>
                    <a:prstGeom prst="rect">
                      <a:avLst/>
                    </a:prstGeom>
                  </pic:spPr>
                </pic:pic>
              </a:graphicData>
            </a:graphic>
          </wp:inline>
        </w:drawing>
      </w:r>
    </w:p>
    <w:p w:rsidR="00823FE7" w:rsidRDefault="00823FE7" w:rsidP="00823FE7">
      <w:pPr>
        <w:pStyle w:val="ppFigureNumberIndent"/>
      </w:pPr>
      <w:r>
        <w:t xml:space="preserve">Figure </w:t>
      </w:r>
      <w:r w:rsidR="009B2360">
        <w:fldChar w:fldCharType="begin"/>
      </w:r>
      <w:r>
        <w:instrText xml:space="preserve"> SEQ Figure \* ARABIC </w:instrText>
      </w:r>
      <w:r w:rsidR="009B2360">
        <w:fldChar w:fldCharType="separate"/>
      </w:r>
      <w:r w:rsidR="002B53C2">
        <w:rPr>
          <w:noProof/>
        </w:rPr>
        <w:t>34</w:t>
      </w:r>
      <w:r w:rsidR="009B2360">
        <w:rPr>
          <w:noProof/>
        </w:rPr>
        <w:fldChar w:fldCharType="end"/>
      </w:r>
    </w:p>
    <w:p w:rsidR="00823FE7" w:rsidRDefault="00823FE7" w:rsidP="00823FE7">
      <w:pPr>
        <w:pStyle w:val="ppFigureCaptionIndent"/>
      </w:pPr>
      <w:r>
        <w:t xml:space="preserve">Deploying </w:t>
      </w:r>
      <w:r w:rsidR="007C5E72">
        <w:t>the Toolkit</w:t>
      </w:r>
      <w:r w:rsidR="00FA2A8F">
        <w:t xml:space="preserve"> using the automated script</w:t>
      </w:r>
    </w:p>
    <w:p w:rsidR="00823FE7" w:rsidRPr="00F37A13" w:rsidRDefault="00823FE7" w:rsidP="00823FE7">
      <w:pPr>
        <w:pStyle w:val="ppBodyTextIndent"/>
      </w:pPr>
    </w:p>
    <w:p w:rsidR="00823FE7" w:rsidRDefault="00823FE7" w:rsidP="00823FE7">
      <w:pPr>
        <w:pStyle w:val="ppNoteIndent"/>
      </w:pPr>
      <w:r w:rsidRPr="00504754">
        <w:rPr>
          <w:b/>
        </w:rPr>
        <w:t>Note:</w:t>
      </w:r>
      <w:r>
        <w:t xml:space="preserve"> There is a known issue where the script will prematurely exit before the service completely starts and goes into the Ready state. If this occurs, you may need to wait several minutes before the service becomes available and you can access it successfully.</w:t>
      </w:r>
    </w:p>
    <w:p w:rsidR="00823FE7" w:rsidRDefault="00823FE7" w:rsidP="00823FE7">
      <w:pPr>
        <w:pStyle w:val="ppBodyTextIndent"/>
      </w:pPr>
    </w:p>
    <w:p w:rsidR="00823FE7" w:rsidRDefault="00823FE7" w:rsidP="00823FE7">
      <w:pPr>
        <w:pStyle w:val="ppNumberList"/>
      </w:pPr>
      <w:r>
        <w:t xml:space="preserve">Once the deployment is complete, open a browser window and navigate to the URL of your hosted service (e.g. </w:t>
      </w:r>
      <w:proofErr w:type="gramStart"/>
      <w:r w:rsidRPr="00C04A85">
        <w:rPr>
          <w:i/>
        </w:rPr>
        <w:t>http:</w:t>
      </w:r>
      <w:proofErr w:type="gramEnd"/>
      <w:r w:rsidRPr="00C04A85">
        <w:rPr>
          <w:i/>
        </w:rPr>
        <w:t>//{yourhostedservice}.cloudapp.net</w:t>
      </w:r>
      <w:r>
        <w:t>)  to verify that the sample is running successfully.</w:t>
      </w:r>
      <w:r w:rsidRPr="00C04A85">
        <w:t xml:space="preserve"> </w:t>
      </w:r>
      <w:r>
        <w:t xml:space="preserve">You may sign in and use </w:t>
      </w:r>
      <w:r w:rsidR="007C5E72">
        <w:t>the Toolkit</w:t>
      </w:r>
      <w:r>
        <w:t>.</w:t>
      </w:r>
    </w:p>
    <w:p w:rsidR="00823FE7" w:rsidRDefault="00823FE7" w:rsidP="00823FE7">
      <w:pPr>
        <w:pStyle w:val="ppListEnd"/>
      </w:pPr>
    </w:p>
    <w:bookmarkEnd w:id="11"/>
    <w:p w:rsidR="00935B07" w:rsidRPr="00935B07" w:rsidRDefault="00935B07" w:rsidP="00935B07">
      <w:pPr>
        <w:pStyle w:val="ppBodyText"/>
      </w:pPr>
    </w:p>
    <w:sectPr w:rsidR="00935B07" w:rsidRPr="00935B07" w:rsidSect="006354A3">
      <w:foot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559" w:rsidRDefault="009C2559" w:rsidP="00C326D8">
      <w:pPr>
        <w:spacing w:after="0" w:line="240" w:lineRule="auto"/>
      </w:pPr>
      <w:r>
        <w:separator/>
      </w:r>
    </w:p>
  </w:endnote>
  <w:endnote w:type="continuationSeparator" w:id="0">
    <w:p w:rsidR="009C2559" w:rsidRDefault="009C2559"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B636C8" w:rsidRDefault="00B636C8" w:rsidP="003E6945">
        <w:pPr>
          <w:pStyle w:val="Footer"/>
          <w:jc w:val="right"/>
        </w:pPr>
        <w:r>
          <w:t xml:space="preserve">Page | </w:t>
        </w:r>
        <w:r w:rsidR="009C2559">
          <w:fldChar w:fldCharType="begin"/>
        </w:r>
        <w:r w:rsidR="009C2559">
          <w:instrText xml:space="preserve"> PAGE   \* MERGEFORMAT </w:instrText>
        </w:r>
        <w:r w:rsidR="009C2559">
          <w:fldChar w:fldCharType="separate"/>
        </w:r>
        <w:r w:rsidR="00616328">
          <w:rPr>
            <w:noProof/>
          </w:rPr>
          <w:t>2</w:t>
        </w:r>
        <w:r w:rsidR="009C2559">
          <w:rPr>
            <w:noProof/>
          </w:rPr>
          <w:fldChar w:fldCharType="end"/>
        </w:r>
      </w:p>
    </w:sdtContent>
  </w:sdt>
  <w:p w:rsidR="00B636C8" w:rsidRDefault="00B636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559" w:rsidRDefault="009C2559" w:rsidP="00C326D8">
      <w:pPr>
        <w:spacing w:after="0" w:line="240" w:lineRule="auto"/>
      </w:pPr>
      <w:r>
        <w:separator/>
      </w:r>
    </w:p>
  </w:footnote>
  <w:footnote w:type="continuationSeparator" w:id="0">
    <w:p w:rsidR="009C2559" w:rsidRDefault="009C2559" w:rsidP="00C326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1F2D"/>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6934"/>
    <w:rsid w:val="0008768C"/>
    <w:rsid w:val="00087AF9"/>
    <w:rsid w:val="0009123C"/>
    <w:rsid w:val="000923DA"/>
    <w:rsid w:val="000A0130"/>
    <w:rsid w:val="000A25B8"/>
    <w:rsid w:val="000A2CC4"/>
    <w:rsid w:val="000A3E46"/>
    <w:rsid w:val="000B13F8"/>
    <w:rsid w:val="000B3521"/>
    <w:rsid w:val="000B3C8B"/>
    <w:rsid w:val="000B434C"/>
    <w:rsid w:val="000B6C04"/>
    <w:rsid w:val="000C20D9"/>
    <w:rsid w:val="000C331A"/>
    <w:rsid w:val="000C5015"/>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39F5"/>
    <w:rsid w:val="001476EC"/>
    <w:rsid w:val="00147826"/>
    <w:rsid w:val="00153013"/>
    <w:rsid w:val="001562B5"/>
    <w:rsid w:val="00156C17"/>
    <w:rsid w:val="00160422"/>
    <w:rsid w:val="00162D63"/>
    <w:rsid w:val="00164D26"/>
    <w:rsid w:val="00164DFB"/>
    <w:rsid w:val="0017206F"/>
    <w:rsid w:val="00173A0C"/>
    <w:rsid w:val="001740E4"/>
    <w:rsid w:val="00182A43"/>
    <w:rsid w:val="00185B52"/>
    <w:rsid w:val="00185BDE"/>
    <w:rsid w:val="00186618"/>
    <w:rsid w:val="00186FCE"/>
    <w:rsid w:val="00193B9D"/>
    <w:rsid w:val="00195D96"/>
    <w:rsid w:val="00196563"/>
    <w:rsid w:val="0019659E"/>
    <w:rsid w:val="001A0735"/>
    <w:rsid w:val="001A4F6B"/>
    <w:rsid w:val="001A78CA"/>
    <w:rsid w:val="001A7DCE"/>
    <w:rsid w:val="001B013A"/>
    <w:rsid w:val="001B3808"/>
    <w:rsid w:val="001B40B3"/>
    <w:rsid w:val="001C2E02"/>
    <w:rsid w:val="001C3976"/>
    <w:rsid w:val="001C4F90"/>
    <w:rsid w:val="001D22EA"/>
    <w:rsid w:val="001D4B33"/>
    <w:rsid w:val="001D67BE"/>
    <w:rsid w:val="001E2A15"/>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5920"/>
    <w:rsid w:val="00267890"/>
    <w:rsid w:val="00274267"/>
    <w:rsid w:val="002775FB"/>
    <w:rsid w:val="00280BB1"/>
    <w:rsid w:val="00283B16"/>
    <w:rsid w:val="002858B4"/>
    <w:rsid w:val="002863FD"/>
    <w:rsid w:val="0028715A"/>
    <w:rsid w:val="0029213E"/>
    <w:rsid w:val="002927B6"/>
    <w:rsid w:val="00294F97"/>
    <w:rsid w:val="00296075"/>
    <w:rsid w:val="002B0A86"/>
    <w:rsid w:val="002B2806"/>
    <w:rsid w:val="002B2FFF"/>
    <w:rsid w:val="002B53C2"/>
    <w:rsid w:val="002B6B11"/>
    <w:rsid w:val="002B6E08"/>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343"/>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4369"/>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046AC"/>
    <w:rsid w:val="004156CA"/>
    <w:rsid w:val="004212A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31AA"/>
    <w:rsid w:val="004762F8"/>
    <w:rsid w:val="00480684"/>
    <w:rsid w:val="004849DB"/>
    <w:rsid w:val="00492974"/>
    <w:rsid w:val="00496CD7"/>
    <w:rsid w:val="0049711A"/>
    <w:rsid w:val="004A28E0"/>
    <w:rsid w:val="004A2957"/>
    <w:rsid w:val="004B40BD"/>
    <w:rsid w:val="004B6067"/>
    <w:rsid w:val="004C0866"/>
    <w:rsid w:val="004D04D5"/>
    <w:rsid w:val="004D069B"/>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48DF"/>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761"/>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3AD"/>
    <w:rsid w:val="005F4AAB"/>
    <w:rsid w:val="005F639F"/>
    <w:rsid w:val="005F6828"/>
    <w:rsid w:val="00607DB8"/>
    <w:rsid w:val="0061025C"/>
    <w:rsid w:val="00612E46"/>
    <w:rsid w:val="006132C0"/>
    <w:rsid w:val="00613B7A"/>
    <w:rsid w:val="00613ECF"/>
    <w:rsid w:val="00616328"/>
    <w:rsid w:val="00620E0F"/>
    <w:rsid w:val="006233A5"/>
    <w:rsid w:val="00623F03"/>
    <w:rsid w:val="006268B4"/>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08B"/>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D685F"/>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499"/>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C4BC7"/>
    <w:rsid w:val="007C5E72"/>
    <w:rsid w:val="007D2223"/>
    <w:rsid w:val="007D32E6"/>
    <w:rsid w:val="007D5521"/>
    <w:rsid w:val="007E04CA"/>
    <w:rsid w:val="007E0998"/>
    <w:rsid w:val="007E407E"/>
    <w:rsid w:val="007E7774"/>
    <w:rsid w:val="007F2748"/>
    <w:rsid w:val="007F42D5"/>
    <w:rsid w:val="007F754C"/>
    <w:rsid w:val="007F7CA5"/>
    <w:rsid w:val="0080144E"/>
    <w:rsid w:val="00801BEC"/>
    <w:rsid w:val="00804310"/>
    <w:rsid w:val="00804DB9"/>
    <w:rsid w:val="00805EB0"/>
    <w:rsid w:val="008074FA"/>
    <w:rsid w:val="00810C0D"/>
    <w:rsid w:val="008111AD"/>
    <w:rsid w:val="00815421"/>
    <w:rsid w:val="0082010A"/>
    <w:rsid w:val="00821677"/>
    <w:rsid w:val="00822634"/>
    <w:rsid w:val="00822923"/>
    <w:rsid w:val="00823FE7"/>
    <w:rsid w:val="008241CF"/>
    <w:rsid w:val="00824AAE"/>
    <w:rsid w:val="00824EF5"/>
    <w:rsid w:val="00825560"/>
    <w:rsid w:val="00825840"/>
    <w:rsid w:val="00825983"/>
    <w:rsid w:val="00827A4F"/>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11D9"/>
    <w:rsid w:val="00871B1E"/>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2137"/>
    <w:rsid w:val="008F3C8F"/>
    <w:rsid w:val="008F476C"/>
    <w:rsid w:val="008F4BA9"/>
    <w:rsid w:val="008F4F60"/>
    <w:rsid w:val="008F5DBD"/>
    <w:rsid w:val="008F773D"/>
    <w:rsid w:val="009004A6"/>
    <w:rsid w:val="009027E6"/>
    <w:rsid w:val="009054BE"/>
    <w:rsid w:val="00905CEC"/>
    <w:rsid w:val="00905F02"/>
    <w:rsid w:val="00910923"/>
    <w:rsid w:val="009132EA"/>
    <w:rsid w:val="00913F07"/>
    <w:rsid w:val="00915CA4"/>
    <w:rsid w:val="00916643"/>
    <w:rsid w:val="00925E70"/>
    <w:rsid w:val="0093337A"/>
    <w:rsid w:val="00935B07"/>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9EB"/>
    <w:rsid w:val="00983C54"/>
    <w:rsid w:val="00984F71"/>
    <w:rsid w:val="0098632F"/>
    <w:rsid w:val="00986478"/>
    <w:rsid w:val="00991EEF"/>
    <w:rsid w:val="00993DB3"/>
    <w:rsid w:val="00994BCE"/>
    <w:rsid w:val="00995869"/>
    <w:rsid w:val="00995D11"/>
    <w:rsid w:val="00996216"/>
    <w:rsid w:val="009A5DEB"/>
    <w:rsid w:val="009B1B0D"/>
    <w:rsid w:val="009B2360"/>
    <w:rsid w:val="009B2C50"/>
    <w:rsid w:val="009B3E76"/>
    <w:rsid w:val="009B5616"/>
    <w:rsid w:val="009B7C6D"/>
    <w:rsid w:val="009C2559"/>
    <w:rsid w:val="009C3090"/>
    <w:rsid w:val="009C4DD1"/>
    <w:rsid w:val="009D2F2A"/>
    <w:rsid w:val="009D3136"/>
    <w:rsid w:val="009D3CBE"/>
    <w:rsid w:val="009E149A"/>
    <w:rsid w:val="009E15A6"/>
    <w:rsid w:val="009E3039"/>
    <w:rsid w:val="009E5E3C"/>
    <w:rsid w:val="009F03ED"/>
    <w:rsid w:val="009F1FF9"/>
    <w:rsid w:val="009F3966"/>
    <w:rsid w:val="009F5108"/>
    <w:rsid w:val="009F55FE"/>
    <w:rsid w:val="00A002D1"/>
    <w:rsid w:val="00A01B02"/>
    <w:rsid w:val="00A01F03"/>
    <w:rsid w:val="00A0231E"/>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019"/>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6F01"/>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150E"/>
    <w:rsid w:val="00B550CF"/>
    <w:rsid w:val="00B6019C"/>
    <w:rsid w:val="00B60B64"/>
    <w:rsid w:val="00B6128E"/>
    <w:rsid w:val="00B6185F"/>
    <w:rsid w:val="00B62BE4"/>
    <w:rsid w:val="00B62BEF"/>
    <w:rsid w:val="00B634D3"/>
    <w:rsid w:val="00B636C8"/>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281"/>
    <w:rsid w:val="00BB1496"/>
    <w:rsid w:val="00BB2492"/>
    <w:rsid w:val="00BB30B3"/>
    <w:rsid w:val="00BB34B4"/>
    <w:rsid w:val="00BB5781"/>
    <w:rsid w:val="00BB7093"/>
    <w:rsid w:val="00BC0815"/>
    <w:rsid w:val="00BC12DE"/>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1C91"/>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4E3E"/>
    <w:rsid w:val="00DA53CE"/>
    <w:rsid w:val="00DA7911"/>
    <w:rsid w:val="00DB0B78"/>
    <w:rsid w:val="00DC0AB2"/>
    <w:rsid w:val="00DC2455"/>
    <w:rsid w:val="00DC7B79"/>
    <w:rsid w:val="00DD0D9D"/>
    <w:rsid w:val="00DD14FA"/>
    <w:rsid w:val="00DD4756"/>
    <w:rsid w:val="00DD4BCB"/>
    <w:rsid w:val="00DD5060"/>
    <w:rsid w:val="00DD5190"/>
    <w:rsid w:val="00DD55BF"/>
    <w:rsid w:val="00DD716D"/>
    <w:rsid w:val="00DE31EF"/>
    <w:rsid w:val="00DE446C"/>
    <w:rsid w:val="00DE62AD"/>
    <w:rsid w:val="00DE70C3"/>
    <w:rsid w:val="00DE7B06"/>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3CF2"/>
    <w:rsid w:val="00EB5356"/>
    <w:rsid w:val="00EC59E9"/>
    <w:rsid w:val="00EC60AB"/>
    <w:rsid w:val="00ED2390"/>
    <w:rsid w:val="00ED289A"/>
    <w:rsid w:val="00ED4B23"/>
    <w:rsid w:val="00ED5F7F"/>
    <w:rsid w:val="00ED6829"/>
    <w:rsid w:val="00ED7293"/>
    <w:rsid w:val="00EE0994"/>
    <w:rsid w:val="00EE4695"/>
    <w:rsid w:val="00EE7472"/>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5F30"/>
    <w:rsid w:val="00F6695C"/>
    <w:rsid w:val="00F67FEE"/>
    <w:rsid w:val="00F71FE3"/>
    <w:rsid w:val="00F72B93"/>
    <w:rsid w:val="00F74EFE"/>
    <w:rsid w:val="00F80C3A"/>
    <w:rsid w:val="00F81568"/>
    <w:rsid w:val="00F824FB"/>
    <w:rsid w:val="00F83155"/>
    <w:rsid w:val="00F846DD"/>
    <w:rsid w:val="00F84DE2"/>
    <w:rsid w:val="00F877EE"/>
    <w:rsid w:val="00F9449E"/>
    <w:rsid w:val="00F95AE4"/>
    <w:rsid w:val="00FA2A8F"/>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37.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microsoft.com/download/en/details.aspx?id=4451"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windows.azure.com/" TargetMode="External"/><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yperlink" Target="http://wappowershell.codeplex.com" TargetMode="External"/><Relationship Id="rId19" Type="http://schemas.openxmlformats.org/officeDocument/2006/relationships/hyperlink" Target="http://go.microsoft.com/fwlink/?LinkID=130354" TargetMode="External"/><Relationship Id="rId14" Type="http://schemas.openxmlformats.org/officeDocument/2006/relationships/hyperlink" Target="http://go.microsoft.com/fwlink/?LinkID=128752"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appowershell.codeplex.com" TargetMode="External"/><Relationship Id="rId48" Type="http://schemas.openxmlformats.org/officeDocument/2006/relationships/image" Target="media/image26.png"/><Relationship Id="rId56" Type="http://schemas.openxmlformats.org/officeDocument/2006/relationships/hyperlink" Target="http://msdn.microsoft.com/en-us/library/gg185919.aspx" TargetMode="External"/><Relationship Id="rId64"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http://www.microsoft.com/express/Web/" TargetMode="External"/><Relationship Id="rId17" Type="http://schemas.openxmlformats.org/officeDocument/2006/relationships/hyperlink" Target="http://go.microsoft.com/fwlink/?LinkId=177670" TargetMode="External"/><Relationship Id="rId25" Type="http://schemas.openxmlformats.org/officeDocument/2006/relationships/hyperlink" Target="http://127.0.0.1:81/"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2.png"/><Relationship Id="rId54" Type="http://schemas.openxmlformats.org/officeDocument/2006/relationships/image" Target="media/image32.png"/><Relationship Id="rId62" Type="http://schemas.openxmlformats.org/officeDocument/2006/relationships/hyperlink" Target="http://windows.azure.com/"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www.microsoft.com/express/Database/InstallOptions.aspx"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msdn.microsoft.com/en-us/library/gg185919.aspx" TargetMode="Externa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msdn.microsoft.com/en-us/library/gg651132.aspx" TargetMode="External"/><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hyperlink" Target="http://go.microsoft.com/fwlink/?linkid=186916" TargetMode="External"/><Relationship Id="rId18" Type="http://schemas.openxmlformats.org/officeDocument/2006/relationships/hyperlink" Target="http://go.microsoft.com/fwlink/?LinkID=207018" TargetMode="External"/><Relationship Id="rId3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ftubi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
      <w:docPartPr>
        <w:name w:val="381DA62DADB54DBFB4079E72D109B9DC"/>
        <w:category>
          <w:name w:val="General"/>
          <w:gallery w:val="placeholder"/>
        </w:category>
        <w:types>
          <w:type w:val="bbPlcHdr"/>
        </w:types>
        <w:behaviors>
          <w:behavior w:val="content"/>
        </w:behaviors>
        <w:guid w:val="{8E38054C-A217-496C-B442-4DAEA24F9C90}"/>
      </w:docPartPr>
      <w:docPartBody>
        <w:p w:rsidR="005D225D" w:rsidRDefault="005D225D" w:rsidP="005D225D">
          <w:pPr>
            <w:pStyle w:val="381DA62DADB54DBFB4079E72D109B9DC"/>
          </w:pPr>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C1B5B"/>
    <w:rsid w:val="001F4C8C"/>
    <w:rsid w:val="00205460"/>
    <w:rsid w:val="00215046"/>
    <w:rsid w:val="00246540"/>
    <w:rsid w:val="0026612C"/>
    <w:rsid w:val="002A0843"/>
    <w:rsid w:val="00353C20"/>
    <w:rsid w:val="003566DD"/>
    <w:rsid w:val="004C25A6"/>
    <w:rsid w:val="004D4645"/>
    <w:rsid w:val="004D7D90"/>
    <w:rsid w:val="005437D7"/>
    <w:rsid w:val="00560C4F"/>
    <w:rsid w:val="005A5440"/>
    <w:rsid w:val="005B79C9"/>
    <w:rsid w:val="005D0AB8"/>
    <w:rsid w:val="005D225D"/>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4BF6"/>
    <w:rsid w:val="00996520"/>
    <w:rsid w:val="009D21AF"/>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CD5F76"/>
    <w:rsid w:val="00D00104"/>
    <w:rsid w:val="00D51322"/>
    <w:rsid w:val="00DE1E0A"/>
    <w:rsid w:val="00E10A1C"/>
    <w:rsid w:val="00E11699"/>
    <w:rsid w:val="00E14233"/>
    <w:rsid w:val="00EA2F6B"/>
    <w:rsid w:val="00EB7462"/>
    <w:rsid w:val="00F77DCD"/>
    <w:rsid w:val="00F918F1"/>
    <w:rsid w:val="00F94A0C"/>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225D"/>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 w:type="paragraph" w:customStyle="1" w:styleId="381DA62DADB54DBFB4079E72D109B9DC">
    <w:name w:val="381DA62DADB54DBFB4079E72D109B9DC"/>
    <w:rsid w:val="005D225D"/>
  </w:style>
  <w:style w:type="paragraph" w:customStyle="1" w:styleId="DBD45467574A4418AF98B18419B9E000">
    <w:name w:val="DBD45467574A4418AF98B18419B9E000"/>
    <w:rsid w:val="005D225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6 a b 4 6 4 3 4 - c 0 6 4 - 4 8 8 4 - a c f f - b 4 7 c 9 4 c 4 6 b 6 a "   t i t l e = " D e p l o y m e n t "   s t y l e = " T o p i c " / >  
     < t o p i c   i d = " a c e 8 9 3 9 c - a b c 9 - 4 6 3 f - 8 9 d e - f b 4 4 7 6 0 9 e 9 c 9 "   t i t l e = " S e t u p "   s t y l e = " T o p i c " / >  
     < t o p i c   i d = " d f 4 9 9 7 c 5 - 8 8 8 c - 4 d 0 d - b e 6 7 - e b 1 a 2 b d d 7 e 5 f "   t i t l e = " D e p l o y   S a m p l e "   s t y l e = " T o p i c " / >  
 < / t o c > 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65D3D-6F13-4F81-A9C3-B1DC945684B3}">
  <ds:schemaRefs>
    <ds:schemaRef ds:uri="http://www.w3.org/2001/XMLSchema"/>
  </ds:schemaRefs>
</ds:datastoreItem>
</file>

<file path=customXml/itemProps2.xml><?xml version="1.0" encoding="utf-8"?>
<ds:datastoreItem xmlns:ds="http://schemas.openxmlformats.org/officeDocument/2006/customXml" ds:itemID="{1701B8C0-0EB1-4F4C-9C61-CC802A9E782F}">
  <ds:schemaRefs>
    <ds:schemaRef ds:uri="http://www.w3.org/2001/XMLSchema"/>
  </ds:schemaRefs>
</ds:datastoreItem>
</file>

<file path=customXml/itemProps3.xml><?xml version="1.0" encoding="utf-8"?>
<ds:datastoreItem xmlns:ds="http://schemas.openxmlformats.org/officeDocument/2006/customXml" ds:itemID="{8552775E-851E-4809-8DF9-F394B2B6D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39</Pages>
  <Words>4295</Words>
  <Characters>24488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2011-10-26T19:42:00Z</dcterms:modified>
</cp:coreProperties>
</file>